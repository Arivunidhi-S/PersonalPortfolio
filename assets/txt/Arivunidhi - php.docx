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FADE7" w14:textId="606EAC85" w:rsidR="004116B2" w:rsidRDefault="00815945" w:rsidP="004116B2">
      <w:pPr>
        <w:pStyle w:val="Graphicsanchor"/>
        <w:rPr>
          <w:noProof w:val="0"/>
        </w:rPr>
      </w:pPr>
      <w:r>
        <w:rPr>
          <w:vertAlign w:val="subscript"/>
        </w:rPr>
        <w:drawing>
          <wp:anchor distT="0" distB="0" distL="114300" distR="114300" simplePos="0" relativeHeight="251705344" behindDoc="0" locked="1" layoutInCell="1" allowOverlap="1" wp14:anchorId="4207C967" wp14:editId="14EDDF1E">
            <wp:simplePos x="0" y="0"/>
            <wp:positionH relativeFrom="column">
              <wp:posOffset>-220980</wp:posOffset>
            </wp:positionH>
            <wp:positionV relativeFrom="paragraph">
              <wp:posOffset>0</wp:posOffset>
            </wp:positionV>
            <wp:extent cx="1685925" cy="1609090"/>
            <wp:effectExtent l="0" t="0" r="0" b="29210"/>
            <wp:wrapNone/>
            <wp:docPr id="4481568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56822" name="Picture 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18" b="7018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685925" cy="1609090"/>
                    </a:xfrm>
                    <a:prstGeom prst="ellipse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  <a:scene3d>
                      <a:camera prst="orthographicFront"/>
                      <a:lightRig rig="threePt" dir="t"/>
                    </a:scene3d>
                    <a:sp3d>
                      <a:bevelB w="114300" prst="hardEdge"/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76B4" w:rsidRPr="00444F90">
        <w:rPr>
          <w:vertAlign w:val="subscript"/>
        </w:rPr>
        <mc:AlternateContent>
          <mc:Choice Requires="wps">
            <w:drawing>
              <wp:anchor distT="45720" distB="45720" distL="114300" distR="114300" simplePos="0" relativeHeight="251700224" behindDoc="0" locked="1" layoutInCell="1" allowOverlap="1" wp14:anchorId="33F49FD3" wp14:editId="76E3CBE5">
                <wp:simplePos x="0" y="0"/>
                <wp:positionH relativeFrom="page">
                  <wp:posOffset>2352675</wp:posOffset>
                </wp:positionH>
                <wp:positionV relativeFrom="page">
                  <wp:posOffset>2105025</wp:posOffset>
                </wp:positionV>
                <wp:extent cx="4919345" cy="2438400"/>
                <wp:effectExtent l="0" t="0" r="0" b="0"/>
                <wp:wrapSquare wrapText="bothSides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9345" cy="243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3C3D71" w14:textId="77777777" w:rsidR="005376B4" w:rsidRPr="005376B4" w:rsidRDefault="005376B4" w:rsidP="005376B4">
                            <w:pPr>
                              <w:pStyle w:val="Heading1"/>
                            </w:pPr>
                            <w:bookmarkStart w:id="0" w:name="_Hlk232077455"/>
                            <w:bookmarkEnd w:id="0"/>
                            <w:r w:rsidRPr="005376B4">
                              <w:t>Professional Overview</w:t>
                            </w:r>
                          </w:p>
                          <w:p w14:paraId="47CCC7A9" w14:textId="20115921" w:rsidR="006D27C7" w:rsidRPr="00BE36BD" w:rsidRDefault="00127259" w:rsidP="004371C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after="200" w:line="276" w:lineRule="auto"/>
                              <w:ind w:left="360"/>
                              <w:rPr>
                                <w:rFonts w:cstheme="minorHAnsi"/>
                              </w:rPr>
                            </w:pPr>
                            <w:r>
                              <w:rPr>
                                <w:rFonts w:cstheme="minorHAnsi"/>
                              </w:rPr>
                              <w:t xml:space="preserve">1 year experience in </w:t>
                            </w:r>
                            <w:proofErr w:type="spellStart"/>
                            <w:r>
                              <w:rPr>
                                <w:rFonts w:cstheme="minorHAnsi"/>
                              </w:rPr>
                              <w:t>php</w:t>
                            </w:r>
                            <w:proofErr w:type="spellEnd"/>
                            <w:r>
                              <w:rPr>
                                <w:rFonts w:cstheme="minorHAnsi"/>
                              </w:rPr>
                              <w:t xml:space="preserve"> and </w:t>
                            </w:r>
                            <w:r w:rsidR="006D27C7" w:rsidRPr="00BE36BD">
                              <w:rPr>
                                <w:rFonts w:cstheme="minorHAnsi"/>
                              </w:rPr>
                              <w:t>1</w:t>
                            </w:r>
                            <w:r w:rsidR="00DF1D00">
                              <w:rPr>
                                <w:rFonts w:cstheme="minorHAnsi"/>
                              </w:rPr>
                              <w:t>2</w:t>
                            </w:r>
                            <w:r w:rsidR="006D27C7" w:rsidRPr="00BE36BD">
                              <w:rPr>
                                <w:rFonts w:cstheme="minorHAnsi"/>
                              </w:rPr>
                              <w:t>+ years of Development experience with Microsoft technologies.</w:t>
                            </w:r>
                          </w:p>
                          <w:p w14:paraId="6783C8CB" w14:textId="73D1190A" w:rsidR="006D27C7" w:rsidRPr="006D27C7" w:rsidRDefault="006D27C7" w:rsidP="004371CA">
                            <w:pPr>
                              <w:pStyle w:val="ListParagraph"/>
                              <w:widowControl w:val="0"/>
                              <w:tabs>
                                <w:tab w:val="left" w:pos="360"/>
                              </w:tabs>
                              <w:suppressAutoHyphens/>
                              <w:autoSpaceDE w:val="0"/>
                              <w:spacing w:after="200" w:line="276" w:lineRule="auto"/>
                              <w:ind w:left="360"/>
                              <w:rPr>
                                <w:rFonts w:cstheme="minorHAnsi"/>
                              </w:rPr>
                            </w:pPr>
                            <w:r w:rsidRPr="006D27C7">
                              <w:rPr>
                                <w:rFonts w:cstheme="minorHAnsi"/>
                              </w:rPr>
                              <w:t xml:space="preserve">Expertise in technologies: </w:t>
                            </w:r>
                            <w:r w:rsidR="00127259">
                              <w:rPr>
                                <w:rFonts w:cstheme="minorHAnsi"/>
                                <w:b/>
                                <w:bCs/>
                              </w:rPr>
                              <w:t>PHP</w:t>
                            </w:r>
                            <w:r w:rsidR="00127259" w:rsidRPr="006D27C7">
                              <w:rPr>
                                <w:rFonts w:cstheme="minorHAnsi"/>
                                <w:b/>
                                <w:bCs/>
                              </w:rPr>
                              <w:t xml:space="preserve">, </w:t>
                            </w:r>
                            <w:r w:rsidRPr="006D27C7">
                              <w:rPr>
                                <w:rFonts w:cstheme="minorHAnsi"/>
                                <w:b/>
                                <w:bCs/>
                              </w:rPr>
                              <w:t xml:space="preserve">Asp.Net, </w:t>
                            </w:r>
                            <w:r w:rsidRPr="006D27C7">
                              <w:rPr>
                                <w:rFonts w:cstheme="minorHAnsi"/>
                                <w:b/>
                              </w:rPr>
                              <w:t>C#</w:t>
                            </w:r>
                            <w:r w:rsidRPr="006D27C7">
                              <w:rPr>
                                <w:rFonts w:cstheme="minorHAnsi"/>
                                <w:b/>
                                <w:bCs/>
                              </w:rPr>
                              <w:t xml:space="preserve">.Net, SQL Server, </w:t>
                            </w:r>
                            <w:r w:rsidR="005D7975" w:rsidRPr="006D27C7">
                              <w:rPr>
                                <w:rFonts w:cstheme="minorHAnsi"/>
                                <w:b/>
                                <w:bCs/>
                              </w:rPr>
                              <w:t>MySQL</w:t>
                            </w:r>
                            <w:r w:rsidRPr="006D27C7">
                              <w:rPr>
                                <w:rFonts w:cstheme="minorHAnsi"/>
                                <w:b/>
                                <w:bCs/>
                              </w:rPr>
                              <w:t xml:space="preserve">, HTML, jQuery, JavaScript. </w:t>
                            </w:r>
                            <w:r w:rsidRPr="006D27C7">
                              <w:rPr>
                                <w:rFonts w:cstheme="minorHAnsi"/>
                              </w:rPr>
                              <w:t>Hands-on experience writing SQL queries and stored procedures in SQL Server. Involved in Unit Testing, Load Testing and interacting with co-developers to find the solutions to the errors occurred in the application. Experience in various phases of project execution: requirements, design, development and deployment.</w:t>
                            </w:r>
                            <w:r>
                              <w:rPr>
                                <w:rFonts w:cstheme="minorHAnsi"/>
                              </w:rPr>
                              <w:t xml:space="preserve"> </w:t>
                            </w:r>
                            <w:r w:rsidRPr="006D27C7">
                              <w:rPr>
                                <w:rFonts w:cstheme="minorHAnsi"/>
                              </w:rPr>
                              <w:t>Good team player as well as an individual contributor with good communication and interpersonal skills.</w:t>
                            </w:r>
                          </w:p>
                          <w:p w14:paraId="493E58F3" w14:textId="77777777" w:rsidR="005376B4" w:rsidRPr="005376B4" w:rsidRDefault="005376B4" w:rsidP="005376B4"/>
                          <w:p w14:paraId="77E733A5" w14:textId="77777777" w:rsidR="005376B4" w:rsidRPr="005376B4" w:rsidRDefault="005376B4" w:rsidP="005376B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F49FD3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185.25pt;margin-top:165.75pt;width:387.35pt;height:192pt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" filled="f" stroked="f">
                <v:textbox>
                  <w:txbxContent>
                    <w:p w14:paraId="713C3D71" w14:textId="77777777" w:rsidR="005376B4" w:rsidRPr="005376B4" w:rsidRDefault="005376B4" w:rsidP="005376B4">
                      <w:pPr>
                        <w:pStyle w:val="Heading1"/>
                      </w:pPr>
                      <w:bookmarkStart w:id="1" w:name="_Hlk232077455"/>
                      <w:bookmarkEnd w:id="1"/>
                      <w:r w:rsidRPr="005376B4">
                        <w:t>Professional Overview</w:t>
                      </w:r>
                    </w:p>
                    <w:p w14:paraId="47CCC7A9" w14:textId="20115921" w:rsidR="006D27C7" w:rsidRPr="00BE36BD" w:rsidRDefault="00127259" w:rsidP="004371C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after="200" w:line="276" w:lineRule="auto"/>
                        <w:ind w:left="360"/>
                        <w:rPr>
                          <w:rFonts w:cstheme="minorHAnsi"/>
                        </w:rPr>
                      </w:pPr>
                      <w:r>
                        <w:rPr>
                          <w:rFonts w:cstheme="minorHAnsi"/>
                        </w:rPr>
                        <w:t xml:space="preserve">1 year experience in </w:t>
                      </w:r>
                      <w:proofErr w:type="spellStart"/>
                      <w:r>
                        <w:rPr>
                          <w:rFonts w:cstheme="minorHAnsi"/>
                        </w:rPr>
                        <w:t>php</w:t>
                      </w:r>
                      <w:proofErr w:type="spellEnd"/>
                      <w:r>
                        <w:rPr>
                          <w:rFonts w:cstheme="minorHAnsi"/>
                        </w:rPr>
                        <w:t xml:space="preserve"> and </w:t>
                      </w:r>
                      <w:r w:rsidR="006D27C7" w:rsidRPr="00BE36BD">
                        <w:rPr>
                          <w:rFonts w:cstheme="minorHAnsi"/>
                        </w:rPr>
                        <w:t>1</w:t>
                      </w:r>
                      <w:r w:rsidR="00DF1D00">
                        <w:rPr>
                          <w:rFonts w:cstheme="minorHAnsi"/>
                        </w:rPr>
                        <w:t>2</w:t>
                      </w:r>
                      <w:r w:rsidR="006D27C7" w:rsidRPr="00BE36BD">
                        <w:rPr>
                          <w:rFonts w:cstheme="minorHAnsi"/>
                        </w:rPr>
                        <w:t>+ years of Development experience with Microsoft technologies.</w:t>
                      </w:r>
                    </w:p>
                    <w:p w14:paraId="6783C8CB" w14:textId="73D1190A" w:rsidR="006D27C7" w:rsidRPr="006D27C7" w:rsidRDefault="006D27C7" w:rsidP="004371CA">
                      <w:pPr>
                        <w:pStyle w:val="ListParagraph"/>
                        <w:widowControl w:val="0"/>
                        <w:tabs>
                          <w:tab w:val="left" w:pos="360"/>
                        </w:tabs>
                        <w:suppressAutoHyphens/>
                        <w:autoSpaceDE w:val="0"/>
                        <w:spacing w:after="200" w:line="276" w:lineRule="auto"/>
                        <w:ind w:left="360"/>
                        <w:rPr>
                          <w:rFonts w:cstheme="minorHAnsi"/>
                        </w:rPr>
                      </w:pPr>
                      <w:r w:rsidRPr="006D27C7">
                        <w:rPr>
                          <w:rFonts w:cstheme="minorHAnsi"/>
                        </w:rPr>
                        <w:t xml:space="preserve">Expertise in technologies: </w:t>
                      </w:r>
                      <w:r w:rsidR="00127259">
                        <w:rPr>
                          <w:rFonts w:cstheme="minorHAnsi"/>
                          <w:b/>
                          <w:bCs/>
                        </w:rPr>
                        <w:t>PHP</w:t>
                      </w:r>
                      <w:r w:rsidR="00127259" w:rsidRPr="006D27C7">
                        <w:rPr>
                          <w:rFonts w:cstheme="minorHAnsi"/>
                          <w:b/>
                          <w:bCs/>
                        </w:rPr>
                        <w:t xml:space="preserve">, </w:t>
                      </w:r>
                      <w:r w:rsidRPr="006D27C7">
                        <w:rPr>
                          <w:rFonts w:cstheme="minorHAnsi"/>
                          <w:b/>
                          <w:bCs/>
                        </w:rPr>
                        <w:t xml:space="preserve">Asp.Net, </w:t>
                      </w:r>
                      <w:r w:rsidRPr="006D27C7">
                        <w:rPr>
                          <w:rFonts w:cstheme="minorHAnsi"/>
                          <w:b/>
                        </w:rPr>
                        <w:t>C#</w:t>
                      </w:r>
                      <w:r w:rsidRPr="006D27C7">
                        <w:rPr>
                          <w:rFonts w:cstheme="minorHAnsi"/>
                          <w:b/>
                          <w:bCs/>
                        </w:rPr>
                        <w:t xml:space="preserve">.Net, SQL Server, </w:t>
                      </w:r>
                      <w:r w:rsidR="005D7975" w:rsidRPr="006D27C7">
                        <w:rPr>
                          <w:rFonts w:cstheme="minorHAnsi"/>
                          <w:b/>
                          <w:bCs/>
                        </w:rPr>
                        <w:t>MySQL</w:t>
                      </w:r>
                      <w:r w:rsidRPr="006D27C7">
                        <w:rPr>
                          <w:rFonts w:cstheme="minorHAnsi"/>
                          <w:b/>
                          <w:bCs/>
                        </w:rPr>
                        <w:t xml:space="preserve">, HTML, jQuery, JavaScript. </w:t>
                      </w:r>
                      <w:r w:rsidRPr="006D27C7">
                        <w:rPr>
                          <w:rFonts w:cstheme="minorHAnsi"/>
                        </w:rPr>
                        <w:t>Hands-on experience writing SQL queries and stored procedures in SQL Server. Involved in Unit Testing, Load Testing and interacting with co-developers to find the solutions to the errors occurred in the application. Experience in various phases of project execution: requirements, design, development and deployment.</w:t>
                      </w:r>
                      <w:r>
                        <w:rPr>
                          <w:rFonts w:cstheme="minorHAnsi"/>
                        </w:rPr>
                        <w:t xml:space="preserve"> </w:t>
                      </w:r>
                      <w:r w:rsidRPr="006D27C7">
                        <w:rPr>
                          <w:rFonts w:cstheme="minorHAnsi"/>
                        </w:rPr>
                        <w:t>Good team player as well as an individual contributor with good communication and interpersonal skills.</w:t>
                      </w:r>
                    </w:p>
                    <w:p w14:paraId="493E58F3" w14:textId="77777777" w:rsidR="005376B4" w:rsidRPr="005376B4" w:rsidRDefault="005376B4" w:rsidP="005376B4"/>
                    <w:p w14:paraId="77E733A5" w14:textId="77777777" w:rsidR="005376B4" w:rsidRPr="005376B4" w:rsidRDefault="005376B4" w:rsidP="005376B4"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5376B4" w:rsidRPr="00444F90">
        <w:rPr>
          <w:vertAlign w:val="subscript"/>
        </w:rPr>
        <mc:AlternateContent>
          <mc:Choice Requires="wps">
            <w:drawing>
              <wp:anchor distT="45720" distB="45720" distL="114300" distR="114300" simplePos="0" relativeHeight="251701248" behindDoc="0" locked="1" layoutInCell="1" allowOverlap="1" wp14:anchorId="18157343" wp14:editId="66AB1637">
                <wp:simplePos x="0" y="0"/>
                <wp:positionH relativeFrom="page">
                  <wp:posOffset>2352675</wp:posOffset>
                </wp:positionH>
                <wp:positionV relativeFrom="page">
                  <wp:posOffset>4504690</wp:posOffset>
                </wp:positionV>
                <wp:extent cx="4919345" cy="5381625"/>
                <wp:effectExtent l="0" t="0" r="0" b="0"/>
                <wp:wrapSquare wrapText="bothSides"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19345" cy="53816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1228DB" w14:textId="77777777" w:rsidR="005376B4" w:rsidRPr="005376B4" w:rsidRDefault="005376B4" w:rsidP="005376B4">
                            <w:pPr>
                              <w:pStyle w:val="Heading1"/>
                            </w:pPr>
                            <w:r w:rsidRPr="005376B4">
                              <w:t>Work Experience</w:t>
                            </w:r>
                          </w:p>
                          <w:p w14:paraId="3BDE1503" w14:textId="1399CEF8" w:rsidR="00464D4A" w:rsidRPr="00464D4A" w:rsidRDefault="00464D4A" w:rsidP="00464D4A">
                            <w:pPr>
                              <w:pStyle w:val="ListBullet"/>
                              <w:ind w:left="720"/>
                            </w:pPr>
                            <w:r w:rsidRPr="00464D4A">
                              <w:t xml:space="preserve">Worked as a </w:t>
                            </w:r>
                            <w:r w:rsidRPr="00464D4A">
                              <w:rPr>
                                <w:b/>
                                <w:bCs/>
                              </w:rPr>
                              <w:t>Software Developer</w:t>
                            </w:r>
                            <w:r w:rsidRPr="00464D4A">
                              <w:t xml:space="preserve"> in </w:t>
                            </w:r>
                            <w:r w:rsidRPr="00464D4A">
                              <w:rPr>
                                <w:b/>
                                <w:bCs/>
                              </w:rPr>
                              <w:t>Boomi Technologies</w:t>
                            </w:r>
                            <w:r w:rsidRPr="00464D4A">
                              <w:t>, Karaikudi from Jun 2007 to Sep 2008.</w:t>
                            </w:r>
                          </w:p>
                          <w:p w14:paraId="51D8EAA2" w14:textId="0514E328" w:rsidR="00464D4A" w:rsidRPr="00464D4A" w:rsidRDefault="00464D4A" w:rsidP="00464D4A">
                            <w:pPr>
                              <w:pStyle w:val="ListBullet"/>
                              <w:ind w:left="720"/>
                            </w:pPr>
                            <w:r w:rsidRPr="00464D4A">
                              <w:t xml:space="preserve">Worked as a </w:t>
                            </w:r>
                            <w:r w:rsidRPr="00464D4A">
                              <w:rPr>
                                <w:b/>
                                <w:bCs/>
                              </w:rPr>
                              <w:t>Guest lecturer</w:t>
                            </w:r>
                            <w:r w:rsidRPr="00464D4A">
                              <w:t xml:space="preserve"> in </w:t>
                            </w:r>
                            <w:r w:rsidRPr="00464D4A">
                              <w:rPr>
                                <w:b/>
                                <w:bCs/>
                              </w:rPr>
                              <w:t>Annamalai Polytechnic College</w:t>
                            </w:r>
                            <w:r w:rsidRPr="00464D4A">
                              <w:t xml:space="preserve">, Chettinad from Sep 2008 to Jul 2013. </w:t>
                            </w:r>
                          </w:p>
                          <w:p w14:paraId="09AE1AD4" w14:textId="466AA9B4" w:rsidR="00464D4A" w:rsidRPr="00464D4A" w:rsidRDefault="00464D4A" w:rsidP="00464D4A">
                            <w:pPr>
                              <w:pStyle w:val="ListBullet"/>
                              <w:ind w:left="720"/>
                            </w:pPr>
                            <w:r w:rsidRPr="00464D4A">
                              <w:t xml:space="preserve">Worked as a </w:t>
                            </w:r>
                            <w:r w:rsidRPr="00464D4A">
                              <w:rPr>
                                <w:b/>
                                <w:bCs/>
                              </w:rPr>
                              <w:t>Senior Software Engineer</w:t>
                            </w:r>
                            <w:r>
                              <w:t xml:space="preserve"> </w:t>
                            </w:r>
                            <w:r w:rsidRPr="00464D4A">
                              <w:t xml:space="preserve">in </w:t>
                            </w:r>
                            <w:r w:rsidRPr="00464D4A">
                              <w:rPr>
                                <w:b/>
                                <w:bCs/>
                              </w:rPr>
                              <w:t>Serba Dinamik IT Solution</w:t>
                            </w:r>
                            <w:r w:rsidRPr="00464D4A">
                              <w:t>, Malaysia from Jul 2013 to Sep 2020.</w:t>
                            </w:r>
                          </w:p>
                          <w:p w14:paraId="7747DF8C" w14:textId="4C81036A" w:rsidR="00464D4A" w:rsidRPr="00464D4A" w:rsidRDefault="00464D4A" w:rsidP="00464D4A">
                            <w:pPr>
                              <w:pStyle w:val="ListBullet"/>
                              <w:ind w:left="720"/>
                            </w:pPr>
                            <w:r w:rsidRPr="00464D4A">
                              <w:t xml:space="preserve">Worked as </w:t>
                            </w:r>
                            <w:r w:rsidRPr="0011705A">
                              <w:t>a</w:t>
                            </w:r>
                            <w:r w:rsidRPr="00464D4A">
                              <w:rPr>
                                <w:b/>
                                <w:bCs/>
                              </w:rPr>
                              <w:t xml:space="preserve"> Senior Software Engineer</w:t>
                            </w:r>
                            <w:r w:rsidRPr="00464D4A">
                              <w:t xml:space="preserve"> in </w:t>
                            </w:r>
                            <w:r w:rsidRPr="00464D4A">
                              <w:rPr>
                                <w:b/>
                                <w:bCs/>
                              </w:rPr>
                              <w:t>NEC India Private Limited</w:t>
                            </w:r>
                            <w:r w:rsidRPr="00464D4A">
                              <w:t xml:space="preserve">, Noida from Sep 2022 to Nov 2022 (Contract Basis). </w:t>
                            </w:r>
                          </w:p>
                          <w:p w14:paraId="1B580854" w14:textId="77777777" w:rsidR="00464D4A" w:rsidRPr="00464D4A" w:rsidRDefault="00464D4A" w:rsidP="00464D4A">
                            <w:pPr>
                              <w:pStyle w:val="ListBullet"/>
                              <w:ind w:left="720"/>
                            </w:pPr>
                            <w:r w:rsidRPr="00464D4A">
                              <w:t>Working as a Freelancer from Oct 2020 to till date.</w:t>
                            </w:r>
                          </w:p>
                          <w:p w14:paraId="3D327653" w14:textId="77777777" w:rsidR="00EA2D5E" w:rsidRDefault="00EA2D5E" w:rsidP="005376B4"/>
                          <w:p w14:paraId="2038FB0C" w14:textId="77777777" w:rsidR="00C23693" w:rsidRDefault="00C23693" w:rsidP="00C23693">
                            <w:pPr>
                              <w:ind w:right="-90"/>
                              <w:rPr>
                                <w:rFonts w:cstheme="minorHAnsi"/>
                                <w:b/>
                              </w:rPr>
                            </w:pPr>
                            <w:r w:rsidRPr="00BE36BD">
                              <w:rPr>
                                <w:rFonts w:cstheme="minorHAnsi"/>
                                <w:b/>
                              </w:rPr>
                              <w:t>PROFESSIONAL EXPERIENCE:</w:t>
                            </w:r>
                          </w:p>
                          <w:p w14:paraId="7EFB8805" w14:textId="77777777" w:rsidR="00C23693" w:rsidRDefault="00C23693" w:rsidP="00C23693">
                            <w:pPr>
                              <w:ind w:right="-90"/>
                              <w:rPr>
                                <w:rFonts w:cstheme="minorHAnsi"/>
                                <w:b/>
                              </w:rPr>
                            </w:pPr>
                          </w:p>
                          <w:p w14:paraId="2609FE47" w14:textId="40BBF37C" w:rsidR="00714A2D" w:rsidRPr="00527DE4" w:rsidRDefault="00C23693" w:rsidP="00C23693">
                            <w:pPr>
                              <w:tabs>
                                <w:tab w:val="left" w:pos="360"/>
                                <w:tab w:val="left" w:pos="540"/>
                              </w:tabs>
                              <w:rPr>
                                <w:color w:val="595959" w:themeColor="text1" w:themeTint="A6"/>
                                <w:sz w:val="24"/>
                              </w:rPr>
                            </w:pPr>
                            <w:r w:rsidRPr="00527DE4">
                              <w:rPr>
                                <w:b/>
                                <w:bCs/>
                                <w:color w:val="595959" w:themeColor="text1" w:themeTint="A6"/>
                                <w:sz w:val="24"/>
                              </w:rPr>
                              <w:t xml:space="preserve">#Project </w:t>
                            </w:r>
                            <w:r w:rsidR="00D2165C" w:rsidRPr="00527DE4">
                              <w:rPr>
                                <w:b/>
                                <w:bCs/>
                                <w:color w:val="595959" w:themeColor="text1" w:themeTint="A6"/>
                                <w:sz w:val="24"/>
                              </w:rPr>
                              <w:t>1:</w:t>
                            </w:r>
                            <w:r w:rsidRPr="00527DE4">
                              <w:rPr>
                                <w:color w:val="595959" w:themeColor="text1" w:themeTint="A6"/>
                                <w:sz w:val="24"/>
                              </w:rPr>
                              <w:t xml:space="preserve">  </w:t>
                            </w:r>
                            <w:r w:rsidR="00127259">
                              <w:rPr>
                                <w:color w:val="595959" w:themeColor="text1" w:themeTint="A6"/>
                                <w:sz w:val="24"/>
                                <w:u w:val="single"/>
                              </w:rPr>
                              <w:t>Business Tracking System</w:t>
                            </w:r>
                          </w:p>
                          <w:p w14:paraId="33E65604" w14:textId="085A3D81" w:rsidR="005376B4" w:rsidRPr="00527DE4" w:rsidRDefault="00714A2D" w:rsidP="00714A2D">
                            <w:pPr>
                              <w:tabs>
                                <w:tab w:val="left" w:pos="360"/>
                                <w:tab w:val="left" w:pos="540"/>
                              </w:tabs>
                              <w:rPr>
                                <w:color w:val="595959" w:themeColor="text1" w:themeTint="A6"/>
                                <w:sz w:val="24"/>
                              </w:rPr>
                            </w:pPr>
                            <w:r w:rsidRPr="00527DE4">
                              <w:rPr>
                                <w:b/>
                                <w:bCs/>
                                <w:color w:val="595959" w:themeColor="text1" w:themeTint="A6"/>
                                <w:sz w:val="24"/>
                              </w:rPr>
                              <w:t>#Project 2:</w:t>
                            </w:r>
                            <w:r w:rsidRPr="002D7D0E">
                              <w:rPr>
                                <w:color w:val="595959" w:themeColor="text1" w:themeTint="A6"/>
                              </w:rPr>
                              <w:t xml:space="preserve">  </w:t>
                            </w:r>
                            <w:hyperlink r:id="rId12" w:tgtFrame="_parent" w:history="1">
                              <w:r w:rsidRPr="00EF0E65">
                                <w:rPr>
                                  <w:color w:val="595959" w:themeColor="text1" w:themeTint="A6"/>
                                  <w:sz w:val="24"/>
                                  <w:u w:val="single"/>
                                </w:rPr>
                                <w:t>Global Resources Management</w:t>
                              </w:r>
                            </w:hyperlink>
                          </w:p>
                          <w:p w14:paraId="64B42F10" w14:textId="5A001489" w:rsidR="00714A2D" w:rsidRPr="00527DE4" w:rsidRDefault="00714A2D" w:rsidP="00714A2D">
                            <w:pPr>
                              <w:tabs>
                                <w:tab w:val="left" w:pos="360"/>
                                <w:tab w:val="left" w:pos="540"/>
                              </w:tabs>
                              <w:rPr>
                                <w:color w:val="595959" w:themeColor="text1" w:themeTint="A6"/>
                                <w:sz w:val="24"/>
                              </w:rPr>
                            </w:pPr>
                            <w:r w:rsidRPr="00527DE4">
                              <w:rPr>
                                <w:b/>
                                <w:bCs/>
                                <w:color w:val="595959" w:themeColor="text1" w:themeTint="A6"/>
                                <w:sz w:val="24"/>
                              </w:rPr>
                              <w:t>#Project 3:</w:t>
                            </w:r>
                            <w:r w:rsidRPr="00527DE4">
                              <w:rPr>
                                <w:color w:val="595959" w:themeColor="text1" w:themeTint="A6"/>
                                <w:sz w:val="24"/>
                              </w:rPr>
                              <w:t xml:space="preserve">  </w:t>
                            </w:r>
                            <w:hyperlink r:id="rId13" w:tgtFrame="_parent" w:history="1">
                              <w:proofErr w:type="spellStart"/>
                              <w:r w:rsidRPr="00EF0E65">
                                <w:rPr>
                                  <w:color w:val="595959" w:themeColor="text1" w:themeTint="A6"/>
                                  <w:sz w:val="24"/>
                                  <w:u w:val="single"/>
                                </w:rPr>
                                <w:t>Easybuybye</w:t>
                              </w:r>
                              <w:proofErr w:type="spellEnd"/>
                              <w:r w:rsidRPr="00EF0E65">
                                <w:rPr>
                                  <w:color w:val="595959" w:themeColor="text1" w:themeTint="A6"/>
                                  <w:sz w:val="24"/>
                                  <w:u w:val="single"/>
                                </w:rPr>
                                <w:t xml:space="preserve"> E-Comm Website</w:t>
                              </w:r>
                            </w:hyperlink>
                          </w:p>
                          <w:p w14:paraId="3B091885" w14:textId="2EDB8617" w:rsidR="00714A2D" w:rsidRPr="00527DE4" w:rsidRDefault="00714A2D" w:rsidP="00714A2D">
                            <w:pPr>
                              <w:tabs>
                                <w:tab w:val="left" w:pos="360"/>
                                <w:tab w:val="left" w:pos="540"/>
                              </w:tabs>
                              <w:rPr>
                                <w:color w:val="595959" w:themeColor="text1" w:themeTint="A6"/>
                                <w:sz w:val="24"/>
                              </w:rPr>
                            </w:pPr>
                            <w:r w:rsidRPr="00527DE4">
                              <w:rPr>
                                <w:b/>
                                <w:bCs/>
                                <w:color w:val="595959" w:themeColor="text1" w:themeTint="A6"/>
                                <w:sz w:val="24"/>
                              </w:rPr>
                              <w:t>#Project 4:</w:t>
                            </w:r>
                            <w:r w:rsidRPr="00527DE4">
                              <w:rPr>
                                <w:color w:val="595959" w:themeColor="text1" w:themeTint="A6"/>
                                <w:sz w:val="24"/>
                              </w:rPr>
                              <w:t xml:space="preserve">  </w:t>
                            </w:r>
                            <w:hyperlink r:id="rId14" w:history="1">
                              <w:r w:rsidRPr="00EF0E65">
                                <w:rPr>
                                  <w:color w:val="595959" w:themeColor="text1" w:themeTint="A6"/>
                                  <w:sz w:val="24"/>
                                  <w:u w:val="single"/>
                                </w:rPr>
                                <w:t>Asset Management System</w:t>
                              </w:r>
                            </w:hyperlink>
                          </w:p>
                          <w:p w14:paraId="7E6EE188" w14:textId="357AC862" w:rsidR="00714A2D" w:rsidRPr="00527DE4" w:rsidRDefault="00714A2D" w:rsidP="00714A2D">
                            <w:pPr>
                              <w:tabs>
                                <w:tab w:val="left" w:pos="360"/>
                                <w:tab w:val="left" w:pos="540"/>
                              </w:tabs>
                              <w:rPr>
                                <w:color w:val="595959" w:themeColor="text1" w:themeTint="A6"/>
                                <w:sz w:val="24"/>
                              </w:rPr>
                            </w:pPr>
                            <w:r w:rsidRPr="00527DE4">
                              <w:rPr>
                                <w:b/>
                                <w:bCs/>
                                <w:color w:val="595959" w:themeColor="text1" w:themeTint="A6"/>
                                <w:sz w:val="24"/>
                              </w:rPr>
                              <w:t>#Project 5:</w:t>
                            </w:r>
                            <w:r w:rsidRPr="00527DE4">
                              <w:rPr>
                                <w:color w:val="595959" w:themeColor="text1" w:themeTint="A6"/>
                                <w:sz w:val="24"/>
                              </w:rPr>
                              <w:t xml:space="preserve">  </w:t>
                            </w:r>
                            <w:hyperlink r:id="rId15" w:history="1">
                              <w:r w:rsidR="00D2165C" w:rsidRPr="00EF0E65">
                                <w:rPr>
                                  <w:color w:val="595959" w:themeColor="text1" w:themeTint="A6"/>
                                  <w:sz w:val="24"/>
                                  <w:u w:val="single"/>
                                </w:rPr>
                                <w:t>Billing App (</w:t>
                              </w:r>
                              <w:proofErr w:type="spellStart"/>
                              <w:r w:rsidR="00D2165C" w:rsidRPr="00EF0E65">
                                <w:rPr>
                                  <w:color w:val="595959" w:themeColor="text1" w:themeTint="A6"/>
                                  <w:sz w:val="24"/>
                                  <w:u w:val="single"/>
                                </w:rPr>
                                <w:t>Pattiyal</w:t>
                              </w:r>
                              <w:proofErr w:type="spellEnd"/>
                              <w:r w:rsidR="00D2165C" w:rsidRPr="00EF0E65">
                                <w:rPr>
                                  <w:color w:val="595959" w:themeColor="text1" w:themeTint="A6"/>
                                  <w:sz w:val="24"/>
                                  <w:u w:val="single"/>
                                </w:rPr>
                                <w:t>)</w:t>
                              </w:r>
                            </w:hyperlink>
                          </w:p>
                          <w:p w14:paraId="7B62DAC7" w14:textId="211FF10B" w:rsidR="00714A2D" w:rsidRPr="00527DE4" w:rsidRDefault="00714A2D" w:rsidP="00714A2D">
                            <w:pPr>
                              <w:tabs>
                                <w:tab w:val="left" w:pos="360"/>
                                <w:tab w:val="left" w:pos="540"/>
                              </w:tabs>
                              <w:rPr>
                                <w:color w:val="595959" w:themeColor="text1" w:themeTint="A6"/>
                                <w:sz w:val="24"/>
                              </w:rPr>
                            </w:pPr>
                            <w:r w:rsidRPr="00527DE4">
                              <w:rPr>
                                <w:b/>
                                <w:bCs/>
                                <w:color w:val="595959" w:themeColor="text1" w:themeTint="A6"/>
                                <w:sz w:val="24"/>
                              </w:rPr>
                              <w:t>#Project 6:</w:t>
                            </w:r>
                            <w:r w:rsidRPr="00527DE4">
                              <w:rPr>
                                <w:color w:val="595959" w:themeColor="text1" w:themeTint="A6"/>
                                <w:sz w:val="24"/>
                              </w:rPr>
                              <w:t xml:space="preserve">  </w:t>
                            </w:r>
                            <w:hyperlink r:id="rId16" w:history="1">
                              <w:r w:rsidRPr="00EF0E65">
                                <w:rPr>
                                  <w:color w:val="595959" w:themeColor="text1" w:themeTint="A6"/>
                                  <w:sz w:val="24"/>
                                  <w:u w:val="single"/>
                                </w:rPr>
                                <w:t>Clinic App</w:t>
                              </w:r>
                            </w:hyperlink>
                          </w:p>
                          <w:p w14:paraId="24453159" w14:textId="4562F8B9" w:rsidR="00714A2D" w:rsidRPr="00527DE4" w:rsidRDefault="00714A2D" w:rsidP="00714A2D">
                            <w:pPr>
                              <w:tabs>
                                <w:tab w:val="left" w:pos="360"/>
                                <w:tab w:val="left" w:pos="540"/>
                              </w:tabs>
                              <w:rPr>
                                <w:color w:val="595959" w:themeColor="text1" w:themeTint="A6"/>
                                <w:sz w:val="24"/>
                              </w:rPr>
                            </w:pPr>
                            <w:r w:rsidRPr="00527DE4">
                              <w:rPr>
                                <w:b/>
                                <w:bCs/>
                                <w:color w:val="595959" w:themeColor="text1" w:themeTint="A6"/>
                                <w:sz w:val="24"/>
                              </w:rPr>
                              <w:t>#Project 7:</w:t>
                            </w:r>
                            <w:r w:rsidRPr="00527DE4">
                              <w:rPr>
                                <w:color w:val="595959" w:themeColor="text1" w:themeTint="A6"/>
                                <w:sz w:val="24"/>
                              </w:rPr>
                              <w:t xml:space="preserve">  </w:t>
                            </w:r>
                            <w:hyperlink r:id="rId17" w:history="1">
                              <w:r w:rsidR="00D2165C" w:rsidRPr="00EF0E65">
                                <w:rPr>
                                  <w:color w:val="595959" w:themeColor="text1" w:themeTint="A6"/>
                                  <w:sz w:val="24"/>
                                  <w:u w:val="single"/>
                                </w:rPr>
                                <w:t>Global Job Posting</w:t>
                              </w:r>
                            </w:hyperlink>
                          </w:p>
                          <w:p w14:paraId="020DB8B1" w14:textId="157E9CF1" w:rsidR="00D2165C" w:rsidRPr="00527DE4" w:rsidRDefault="00D2165C" w:rsidP="00D2165C">
                            <w:pPr>
                              <w:tabs>
                                <w:tab w:val="left" w:pos="360"/>
                                <w:tab w:val="left" w:pos="540"/>
                              </w:tabs>
                              <w:rPr>
                                <w:color w:val="595959" w:themeColor="text1" w:themeTint="A6"/>
                                <w:sz w:val="24"/>
                              </w:rPr>
                            </w:pPr>
                            <w:r w:rsidRPr="00527DE4">
                              <w:rPr>
                                <w:b/>
                                <w:bCs/>
                                <w:color w:val="595959" w:themeColor="text1" w:themeTint="A6"/>
                                <w:sz w:val="24"/>
                              </w:rPr>
                              <w:t>#Project 8:</w:t>
                            </w:r>
                            <w:r w:rsidRPr="00527DE4">
                              <w:rPr>
                                <w:color w:val="595959" w:themeColor="text1" w:themeTint="A6"/>
                                <w:sz w:val="24"/>
                              </w:rPr>
                              <w:t xml:space="preserve">  </w:t>
                            </w:r>
                            <w:hyperlink r:id="rId18" w:history="1">
                              <w:r w:rsidRPr="00EF0E65">
                                <w:rPr>
                                  <w:color w:val="595959" w:themeColor="text1" w:themeTint="A6"/>
                                  <w:sz w:val="24"/>
                                  <w:u w:val="single"/>
                                </w:rPr>
                                <w:t>Inventory System PPEI</w:t>
                              </w:r>
                            </w:hyperlink>
                          </w:p>
                          <w:p w14:paraId="00F2D296" w14:textId="1E00F6C1" w:rsidR="00D2165C" w:rsidRPr="00527DE4" w:rsidRDefault="00D2165C" w:rsidP="00D2165C">
                            <w:pPr>
                              <w:tabs>
                                <w:tab w:val="left" w:pos="360"/>
                                <w:tab w:val="left" w:pos="540"/>
                              </w:tabs>
                              <w:rPr>
                                <w:color w:val="595959" w:themeColor="text1" w:themeTint="A6"/>
                                <w:sz w:val="24"/>
                              </w:rPr>
                            </w:pPr>
                            <w:r w:rsidRPr="00527DE4">
                              <w:rPr>
                                <w:b/>
                                <w:bCs/>
                                <w:color w:val="595959" w:themeColor="text1" w:themeTint="A6"/>
                                <w:sz w:val="24"/>
                              </w:rPr>
                              <w:t>#Project 9:</w:t>
                            </w:r>
                            <w:r w:rsidRPr="00527DE4">
                              <w:rPr>
                                <w:color w:val="595959" w:themeColor="text1" w:themeTint="A6"/>
                                <w:sz w:val="24"/>
                              </w:rPr>
                              <w:t xml:space="preserve">  </w:t>
                            </w:r>
                            <w:hyperlink r:id="rId19" w:history="1">
                              <w:proofErr w:type="spellStart"/>
                              <w:r w:rsidRPr="00EF0E65">
                                <w:rPr>
                                  <w:color w:val="595959" w:themeColor="text1" w:themeTint="A6"/>
                                  <w:sz w:val="24"/>
                                  <w:u w:val="single"/>
                                </w:rPr>
                                <w:t>Serba</w:t>
                              </w:r>
                              <w:proofErr w:type="spellEnd"/>
                              <w:r w:rsidRPr="00EF0E65">
                                <w:rPr>
                                  <w:color w:val="595959" w:themeColor="text1" w:themeTint="A6"/>
                                  <w:sz w:val="24"/>
                                  <w:u w:val="single"/>
                                </w:rPr>
                                <w:t xml:space="preserve"> </w:t>
                              </w:r>
                              <w:proofErr w:type="spellStart"/>
                              <w:r w:rsidRPr="00EF0E65">
                                <w:rPr>
                                  <w:color w:val="595959" w:themeColor="text1" w:themeTint="A6"/>
                                  <w:sz w:val="24"/>
                                  <w:u w:val="single"/>
                                </w:rPr>
                                <w:t>Dinamik</w:t>
                              </w:r>
                              <w:proofErr w:type="spellEnd"/>
                              <w:r w:rsidRPr="00EF0E65">
                                <w:rPr>
                                  <w:color w:val="595959" w:themeColor="text1" w:themeTint="A6"/>
                                  <w:sz w:val="24"/>
                                  <w:u w:val="single"/>
                                </w:rPr>
                                <w:t xml:space="preserve"> Website</w:t>
                              </w:r>
                            </w:hyperlink>
                          </w:p>
                          <w:p w14:paraId="202BB149" w14:textId="3688D543" w:rsidR="00D2165C" w:rsidRPr="00527DE4" w:rsidRDefault="00D2165C" w:rsidP="00D2165C">
                            <w:pPr>
                              <w:tabs>
                                <w:tab w:val="left" w:pos="360"/>
                                <w:tab w:val="left" w:pos="540"/>
                              </w:tabs>
                              <w:rPr>
                                <w:color w:val="595959" w:themeColor="text1" w:themeTint="A6"/>
                                <w:sz w:val="24"/>
                              </w:rPr>
                            </w:pPr>
                            <w:r w:rsidRPr="00527DE4">
                              <w:rPr>
                                <w:b/>
                                <w:bCs/>
                                <w:color w:val="595959" w:themeColor="text1" w:themeTint="A6"/>
                                <w:sz w:val="24"/>
                              </w:rPr>
                              <w:t>#Project 10:</w:t>
                            </w:r>
                            <w:r w:rsidRPr="00527DE4">
                              <w:rPr>
                                <w:color w:val="595959" w:themeColor="text1" w:themeTint="A6"/>
                                <w:sz w:val="24"/>
                              </w:rPr>
                              <w:t xml:space="preserve">  </w:t>
                            </w:r>
                            <w:hyperlink r:id="rId20" w:history="1">
                              <w:r w:rsidR="00127259" w:rsidRPr="00EF0E65">
                                <w:rPr>
                                  <w:color w:val="595959" w:themeColor="text1" w:themeTint="A6"/>
                                  <w:sz w:val="24"/>
                                  <w:u w:val="single"/>
                                </w:rPr>
                                <w:t>Risk Based Inspection (RBI)</w:t>
                              </w:r>
                            </w:hyperlink>
                          </w:p>
                          <w:p w14:paraId="3BF6AA5F" w14:textId="77777777" w:rsidR="00D2165C" w:rsidRDefault="00D2165C" w:rsidP="00D2165C">
                            <w:pPr>
                              <w:tabs>
                                <w:tab w:val="left" w:pos="360"/>
                                <w:tab w:val="left" w:pos="540"/>
                              </w:tabs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</w:p>
                          <w:p w14:paraId="603303F5" w14:textId="77777777" w:rsidR="00D2165C" w:rsidRPr="00714A2D" w:rsidRDefault="00D2165C" w:rsidP="00D2165C">
                            <w:pPr>
                              <w:tabs>
                                <w:tab w:val="left" w:pos="360"/>
                                <w:tab w:val="left" w:pos="540"/>
                              </w:tabs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</w:p>
                          <w:p w14:paraId="0302FA33" w14:textId="77777777" w:rsidR="00714A2D" w:rsidRDefault="00714A2D" w:rsidP="00714A2D">
                            <w:pPr>
                              <w:tabs>
                                <w:tab w:val="left" w:pos="360"/>
                                <w:tab w:val="left" w:pos="540"/>
                              </w:tabs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</w:p>
                          <w:p w14:paraId="72D8E4F2" w14:textId="77777777" w:rsidR="00714A2D" w:rsidRPr="00714A2D" w:rsidRDefault="00714A2D" w:rsidP="00714A2D">
                            <w:pPr>
                              <w:tabs>
                                <w:tab w:val="left" w:pos="360"/>
                                <w:tab w:val="left" w:pos="540"/>
                              </w:tabs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</w:p>
                          <w:p w14:paraId="7AF35942" w14:textId="77777777" w:rsidR="00714A2D" w:rsidRPr="00714A2D" w:rsidRDefault="00714A2D" w:rsidP="00714A2D">
                            <w:pPr>
                              <w:tabs>
                                <w:tab w:val="left" w:pos="360"/>
                                <w:tab w:val="left" w:pos="540"/>
                              </w:tabs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57343" id="Text Box 8" o:spid="_x0000_s1027" type="#_x0000_t202" style="position:absolute;left:0;text-align:left;margin-left:185.25pt;margin-top:354.7pt;width:387.35pt;height:423.7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" filled="f" stroked="f">
                <v:textbox>
                  <w:txbxContent>
                    <w:p w14:paraId="751228DB" w14:textId="77777777" w:rsidR="005376B4" w:rsidRPr="005376B4" w:rsidRDefault="005376B4" w:rsidP="005376B4">
                      <w:pPr>
                        <w:pStyle w:val="Heading1"/>
                      </w:pPr>
                      <w:r w:rsidRPr="005376B4">
                        <w:t>Work Experience</w:t>
                      </w:r>
                    </w:p>
                    <w:p w14:paraId="3BDE1503" w14:textId="1399CEF8" w:rsidR="00464D4A" w:rsidRPr="00464D4A" w:rsidRDefault="00464D4A" w:rsidP="00464D4A">
                      <w:pPr>
                        <w:pStyle w:val="ListBullet"/>
                        <w:ind w:left="720"/>
                      </w:pPr>
                      <w:r w:rsidRPr="00464D4A">
                        <w:t xml:space="preserve">Worked as a </w:t>
                      </w:r>
                      <w:r w:rsidRPr="00464D4A">
                        <w:rPr>
                          <w:b/>
                          <w:bCs/>
                        </w:rPr>
                        <w:t>Software Developer</w:t>
                      </w:r>
                      <w:r w:rsidRPr="00464D4A">
                        <w:t xml:space="preserve"> in </w:t>
                      </w:r>
                      <w:r w:rsidRPr="00464D4A">
                        <w:rPr>
                          <w:b/>
                          <w:bCs/>
                        </w:rPr>
                        <w:t>Boomi Technologies</w:t>
                      </w:r>
                      <w:r w:rsidRPr="00464D4A">
                        <w:t>, Karaikudi from Jun 2007 to Sep 2008.</w:t>
                      </w:r>
                    </w:p>
                    <w:p w14:paraId="51D8EAA2" w14:textId="0514E328" w:rsidR="00464D4A" w:rsidRPr="00464D4A" w:rsidRDefault="00464D4A" w:rsidP="00464D4A">
                      <w:pPr>
                        <w:pStyle w:val="ListBullet"/>
                        <w:ind w:left="720"/>
                      </w:pPr>
                      <w:r w:rsidRPr="00464D4A">
                        <w:t xml:space="preserve">Worked as a </w:t>
                      </w:r>
                      <w:r w:rsidRPr="00464D4A">
                        <w:rPr>
                          <w:b/>
                          <w:bCs/>
                        </w:rPr>
                        <w:t>Guest lecturer</w:t>
                      </w:r>
                      <w:r w:rsidRPr="00464D4A">
                        <w:t xml:space="preserve"> in </w:t>
                      </w:r>
                      <w:r w:rsidRPr="00464D4A">
                        <w:rPr>
                          <w:b/>
                          <w:bCs/>
                        </w:rPr>
                        <w:t>Annamalai Polytechnic College</w:t>
                      </w:r>
                      <w:r w:rsidRPr="00464D4A">
                        <w:t xml:space="preserve">, Chettinad from Sep 2008 to Jul 2013. </w:t>
                      </w:r>
                    </w:p>
                    <w:p w14:paraId="09AE1AD4" w14:textId="466AA9B4" w:rsidR="00464D4A" w:rsidRPr="00464D4A" w:rsidRDefault="00464D4A" w:rsidP="00464D4A">
                      <w:pPr>
                        <w:pStyle w:val="ListBullet"/>
                        <w:ind w:left="720"/>
                      </w:pPr>
                      <w:r w:rsidRPr="00464D4A">
                        <w:t xml:space="preserve">Worked as a </w:t>
                      </w:r>
                      <w:r w:rsidRPr="00464D4A">
                        <w:rPr>
                          <w:b/>
                          <w:bCs/>
                        </w:rPr>
                        <w:t>Senior Software Engineer</w:t>
                      </w:r>
                      <w:r>
                        <w:t xml:space="preserve"> </w:t>
                      </w:r>
                      <w:r w:rsidRPr="00464D4A">
                        <w:t xml:space="preserve">in </w:t>
                      </w:r>
                      <w:r w:rsidRPr="00464D4A">
                        <w:rPr>
                          <w:b/>
                          <w:bCs/>
                        </w:rPr>
                        <w:t>Serba Dinamik IT Solution</w:t>
                      </w:r>
                      <w:r w:rsidRPr="00464D4A">
                        <w:t>, Malaysia from Jul 2013 to Sep 2020.</w:t>
                      </w:r>
                    </w:p>
                    <w:p w14:paraId="7747DF8C" w14:textId="4C81036A" w:rsidR="00464D4A" w:rsidRPr="00464D4A" w:rsidRDefault="00464D4A" w:rsidP="00464D4A">
                      <w:pPr>
                        <w:pStyle w:val="ListBullet"/>
                        <w:ind w:left="720"/>
                      </w:pPr>
                      <w:r w:rsidRPr="00464D4A">
                        <w:t xml:space="preserve">Worked as </w:t>
                      </w:r>
                      <w:r w:rsidRPr="0011705A">
                        <w:t>a</w:t>
                      </w:r>
                      <w:r w:rsidRPr="00464D4A">
                        <w:rPr>
                          <w:b/>
                          <w:bCs/>
                        </w:rPr>
                        <w:t xml:space="preserve"> Senior Software Engineer</w:t>
                      </w:r>
                      <w:r w:rsidRPr="00464D4A">
                        <w:t xml:space="preserve"> in </w:t>
                      </w:r>
                      <w:r w:rsidRPr="00464D4A">
                        <w:rPr>
                          <w:b/>
                          <w:bCs/>
                        </w:rPr>
                        <w:t>NEC India Private Limited</w:t>
                      </w:r>
                      <w:r w:rsidRPr="00464D4A">
                        <w:t xml:space="preserve">, Noida from Sep 2022 to Nov 2022 (Contract Basis). </w:t>
                      </w:r>
                    </w:p>
                    <w:p w14:paraId="1B580854" w14:textId="77777777" w:rsidR="00464D4A" w:rsidRPr="00464D4A" w:rsidRDefault="00464D4A" w:rsidP="00464D4A">
                      <w:pPr>
                        <w:pStyle w:val="ListBullet"/>
                        <w:ind w:left="720"/>
                      </w:pPr>
                      <w:r w:rsidRPr="00464D4A">
                        <w:t>Working as a Freelancer from Oct 2020 to till date.</w:t>
                      </w:r>
                    </w:p>
                    <w:p w14:paraId="3D327653" w14:textId="77777777" w:rsidR="00EA2D5E" w:rsidRDefault="00EA2D5E" w:rsidP="005376B4"/>
                    <w:p w14:paraId="2038FB0C" w14:textId="77777777" w:rsidR="00C23693" w:rsidRDefault="00C23693" w:rsidP="00C23693">
                      <w:pPr>
                        <w:ind w:right="-90"/>
                        <w:rPr>
                          <w:rFonts w:cstheme="minorHAnsi"/>
                          <w:b/>
                        </w:rPr>
                      </w:pPr>
                      <w:r w:rsidRPr="00BE36BD">
                        <w:rPr>
                          <w:rFonts w:cstheme="minorHAnsi"/>
                          <w:b/>
                        </w:rPr>
                        <w:t>PROFESSIONAL EXPERIENCE:</w:t>
                      </w:r>
                    </w:p>
                    <w:p w14:paraId="7EFB8805" w14:textId="77777777" w:rsidR="00C23693" w:rsidRDefault="00C23693" w:rsidP="00C23693">
                      <w:pPr>
                        <w:ind w:right="-90"/>
                        <w:rPr>
                          <w:rFonts w:cstheme="minorHAnsi"/>
                          <w:b/>
                        </w:rPr>
                      </w:pPr>
                    </w:p>
                    <w:p w14:paraId="2609FE47" w14:textId="40BBF37C" w:rsidR="00714A2D" w:rsidRPr="00527DE4" w:rsidRDefault="00C23693" w:rsidP="00C23693">
                      <w:pPr>
                        <w:tabs>
                          <w:tab w:val="left" w:pos="360"/>
                          <w:tab w:val="left" w:pos="540"/>
                        </w:tabs>
                        <w:rPr>
                          <w:color w:val="595959" w:themeColor="text1" w:themeTint="A6"/>
                          <w:sz w:val="24"/>
                        </w:rPr>
                      </w:pPr>
                      <w:r w:rsidRPr="00527DE4">
                        <w:rPr>
                          <w:b/>
                          <w:bCs/>
                          <w:color w:val="595959" w:themeColor="text1" w:themeTint="A6"/>
                          <w:sz w:val="24"/>
                        </w:rPr>
                        <w:t xml:space="preserve">#Project </w:t>
                      </w:r>
                      <w:r w:rsidR="00D2165C" w:rsidRPr="00527DE4">
                        <w:rPr>
                          <w:b/>
                          <w:bCs/>
                          <w:color w:val="595959" w:themeColor="text1" w:themeTint="A6"/>
                          <w:sz w:val="24"/>
                        </w:rPr>
                        <w:t>1:</w:t>
                      </w:r>
                      <w:r w:rsidRPr="00527DE4">
                        <w:rPr>
                          <w:color w:val="595959" w:themeColor="text1" w:themeTint="A6"/>
                          <w:sz w:val="24"/>
                        </w:rPr>
                        <w:t xml:space="preserve">  </w:t>
                      </w:r>
                      <w:r w:rsidR="00127259">
                        <w:rPr>
                          <w:color w:val="595959" w:themeColor="text1" w:themeTint="A6"/>
                          <w:sz w:val="24"/>
                          <w:u w:val="single"/>
                        </w:rPr>
                        <w:t>Business Tracking System</w:t>
                      </w:r>
                    </w:p>
                    <w:p w14:paraId="33E65604" w14:textId="085A3D81" w:rsidR="005376B4" w:rsidRPr="00527DE4" w:rsidRDefault="00714A2D" w:rsidP="00714A2D">
                      <w:pPr>
                        <w:tabs>
                          <w:tab w:val="left" w:pos="360"/>
                          <w:tab w:val="left" w:pos="540"/>
                        </w:tabs>
                        <w:rPr>
                          <w:color w:val="595959" w:themeColor="text1" w:themeTint="A6"/>
                          <w:sz w:val="24"/>
                        </w:rPr>
                      </w:pPr>
                      <w:r w:rsidRPr="00527DE4">
                        <w:rPr>
                          <w:b/>
                          <w:bCs/>
                          <w:color w:val="595959" w:themeColor="text1" w:themeTint="A6"/>
                          <w:sz w:val="24"/>
                        </w:rPr>
                        <w:t>#Project 2:</w:t>
                      </w:r>
                      <w:r w:rsidRPr="002D7D0E">
                        <w:rPr>
                          <w:color w:val="595959" w:themeColor="text1" w:themeTint="A6"/>
                        </w:rPr>
                        <w:t xml:space="preserve">  </w:t>
                      </w:r>
                      <w:hyperlink r:id="rId21" w:tgtFrame="_parent" w:history="1">
                        <w:r w:rsidRPr="00EF0E65">
                          <w:rPr>
                            <w:color w:val="595959" w:themeColor="text1" w:themeTint="A6"/>
                            <w:sz w:val="24"/>
                            <w:u w:val="single"/>
                          </w:rPr>
                          <w:t>Global Resources Management</w:t>
                        </w:r>
                      </w:hyperlink>
                    </w:p>
                    <w:p w14:paraId="64B42F10" w14:textId="5A001489" w:rsidR="00714A2D" w:rsidRPr="00527DE4" w:rsidRDefault="00714A2D" w:rsidP="00714A2D">
                      <w:pPr>
                        <w:tabs>
                          <w:tab w:val="left" w:pos="360"/>
                          <w:tab w:val="left" w:pos="540"/>
                        </w:tabs>
                        <w:rPr>
                          <w:color w:val="595959" w:themeColor="text1" w:themeTint="A6"/>
                          <w:sz w:val="24"/>
                        </w:rPr>
                      </w:pPr>
                      <w:r w:rsidRPr="00527DE4">
                        <w:rPr>
                          <w:b/>
                          <w:bCs/>
                          <w:color w:val="595959" w:themeColor="text1" w:themeTint="A6"/>
                          <w:sz w:val="24"/>
                        </w:rPr>
                        <w:t>#Project 3:</w:t>
                      </w:r>
                      <w:r w:rsidRPr="00527DE4">
                        <w:rPr>
                          <w:color w:val="595959" w:themeColor="text1" w:themeTint="A6"/>
                          <w:sz w:val="24"/>
                        </w:rPr>
                        <w:t xml:space="preserve">  </w:t>
                      </w:r>
                      <w:hyperlink r:id="rId22" w:tgtFrame="_parent" w:history="1">
                        <w:proofErr w:type="spellStart"/>
                        <w:r w:rsidRPr="00EF0E65">
                          <w:rPr>
                            <w:color w:val="595959" w:themeColor="text1" w:themeTint="A6"/>
                            <w:sz w:val="24"/>
                            <w:u w:val="single"/>
                          </w:rPr>
                          <w:t>Easybuybye</w:t>
                        </w:r>
                        <w:proofErr w:type="spellEnd"/>
                        <w:r w:rsidRPr="00EF0E65">
                          <w:rPr>
                            <w:color w:val="595959" w:themeColor="text1" w:themeTint="A6"/>
                            <w:sz w:val="24"/>
                            <w:u w:val="single"/>
                          </w:rPr>
                          <w:t xml:space="preserve"> E-Comm Website</w:t>
                        </w:r>
                      </w:hyperlink>
                    </w:p>
                    <w:p w14:paraId="3B091885" w14:textId="2EDB8617" w:rsidR="00714A2D" w:rsidRPr="00527DE4" w:rsidRDefault="00714A2D" w:rsidP="00714A2D">
                      <w:pPr>
                        <w:tabs>
                          <w:tab w:val="left" w:pos="360"/>
                          <w:tab w:val="left" w:pos="540"/>
                        </w:tabs>
                        <w:rPr>
                          <w:color w:val="595959" w:themeColor="text1" w:themeTint="A6"/>
                          <w:sz w:val="24"/>
                        </w:rPr>
                      </w:pPr>
                      <w:r w:rsidRPr="00527DE4">
                        <w:rPr>
                          <w:b/>
                          <w:bCs/>
                          <w:color w:val="595959" w:themeColor="text1" w:themeTint="A6"/>
                          <w:sz w:val="24"/>
                        </w:rPr>
                        <w:t>#Project 4:</w:t>
                      </w:r>
                      <w:r w:rsidRPr="00527DE4">
                        <w:rPr>
                          <w:color w:val="595959" w:themeColor="text1" w:themeTint="A6"/>
                          <w:sz w:val="24"/>
                        </w:rPr>
                        <w:t xml:space="preserve">  </w:t>
                      </w:r>
                      <w:hyperlink r:id="rId23" w:history="1">
                        <w:r w:rsidRPr="00EF0E65">
                          <w:rPr>
                            <w:color w:val="595959" w:themeColor="text1" w:themeTint="A6"/>
                            <w:sz w:val="24"/>
                            <w:u w:val="single"/>
                          </w:rPr>
                          <w:t>Asset Management System</w:t>
                        </w:r>
                      </w:hyperlink>
                    </w:p>
                    <w:p w14:paraId="7E6EE188" w14:textId="357AC862" w:rsidR="00714A2D" w:rsidRPr="00527DE4" w:rsidRDefault="00714A2D" w:rsidP="00714A2D">
                      <w:pPr>
                        <w:tabs>
                          <w:tab w:val="left" w:pos="360"/>
                          <w:tab w:val="left" w:pos="540"/>
                        </w:tabs>
                        <w:rPr>
                          <w:color w:val="595959" w:themeColor="text1" w:themeTint="A6"/>
                          <w:sz w:val="24"/>
                        </w:rPr>
                      </w:pPr>
                      <w:r w:rsidRPr="00527DE4">
                        <w:rPr>
                          <w:b/>
                          <w:bCs/>
                          <w:color w:val="595959" w:themeColor="text1" w:themeTint="A6"/>
                          <w:sz w:val="24"/>
                        </w:rPr>
                        <w:t>#Project 5:</w:t>
                      </w:r>
                      <w:r w:rsidRPr="00527DE4">
                        <w:rPr>
                          <w:color w:val="595959" w:themeColor="text1" w:themeTint="A6"/>
                          <w:sz w:val="24"/>
                        </w:rPr>
                        <w:t xml:space="preserve">  </w:t>
                      </w:r>
                      <w:hyperlink r:id="rId24" w:history="1">
                        <w:r w:rsidR="00D2165C" w:rsidRPr="00EF0E65">
                          <w:rPr>
                            <w:color w:val="595959" w:themeColor="text1" w:themeTint="A6"/>
                            <w:sz w:val="24"/>
                            <w:u w:val="single"/>
                          </w:rPr>
                          <w:t>Billing App (</w:t>
                        </w:r>
                        <w:proofErr w:type="spellStart"/>
                        <w:r w:rsidR="00D2165C" w:rsidRPr="00EF0E65">
                          <w:rPr>
                            <w:color w:val="595959" w:themeColor="text1" w:themeTint="A6"/>
                            <w:sz w:val="24"/>
                            <w:u w:val="single"/>
                          </w:rPr>
                          <w:t>Pattiyal</w:t>
                        </w:r>
                        <w:proofErr w:type="spellEnd"/>
                        <w:r w:rsidR="00D2165C" w:rsidRPr="00EF0E65">
                          <w:rPr>
                            <w:color w:val="595959" w:themeColor="text1" w:themeTint="A6"/>
                            <w:sz w:val="24"/>
                            <w:u w:val="single"/>
                          </w:rPr>
                          <w:t>)</w:t>
                        </w:r>
                      </w:hyperlink>
                    </w:p>
                    <w:p w14:paraId="7B62DAC7" w14:textId="211FF10B" w:rsidR="00714A2D" w:rsidRPr="00527DE4" w:rsidRDefault="00714A2D" w:rsidP="00714A2D">
                      <w:pPr>
                        <w:tabs>
                          <w:tab w:val="left" w:pos="360"/>
                          <w:tab w:val="left" w:pos="540"/>
                        </w:tabs>
                        <w:rPr>
                          <w:color w:val="595959" w:themeColor="text1" w:themeTint="A6"/>
                          <w:sz w:val="24"/>
                        </w:rPr>
                      </w:pPr>
                      <w:r w:rsidRPr="00527DE4">
                        <w:rPr>
                          <w:b/>
                          <w:bCs/>
                          <w:color w:val="595959" w:themeColor="text1" w:themeTint="A6"/>
                          <w:sz w:val="24"/>
                        </w:rPr>
                        <w:t>#Project 6:</w:t>
                      </w:r>
                      <w:r w:rsidRPr="00527DE4">
                        <w:rPr>
                          <w:color w:val="595959" w:themeColor="text1" w:themeTint="A6"/>
                          <w:sz w:val="24"/>
                        </w:rPr>
                        <w:t xml:space="preserve">  </w:t>
                      </w:r>
                      <w:hyperlink r:id="rId25" w:history="1">
                        <w:r w:rsidRPr="00EF0E65">
                          <w:rPr>
                            <w:color w:val="595959" w:themeColor="text1" w:themeTint="A6"/>
                            <w:sz w:val="24"/>
                            <w:u w:val="single"/>
                          </w:rPr>
                          <w:t>Clinic App</w:t>
                        </w:r>
                      </w:hyperlink>
                    </w:p>
                    <w:p w14:paraId="24453159" w14:textId="4562F8B9" w:rsidR="00714A2D" w:rsidRPr="00527DE4" w:rsidRDefault="00714A2D" w:rsidP="00714A2D">
                      <w:pPr>
                        <w:tabs>
                          <w:tab w:val="left" w:pos="360"/>
                          <w:tab w:val="left" w:pos="540"/>
                        </w:tabs>
                        <w:rPr>
                          <w:color w:val="595959" w:themeColor="text1" w:themeTint="A6"/>
                          <w:sz w:val="24"/>
                        </w:rPr>
                      </w:pPr>
                      <w:r w:rsidRPr="00527DE4">
                        <w:rPr>
                          <w:b/>
                          <w:bCs/>
                          <w:color w:val="595959" w:themeColor="text1" w:themeTint="A6"/>
                          <w:sz w:val="24"/>
                        </w:rPr>
                        <w:t>#Project 7:</w:t>
                      </w:r>
                      <w:r w:rsidRPr="00527DE4">
                        <w:rPr>
                          <w:color w:val="595959" w:themeColor="text1" w:themeTint="A6"/>
                          <w:sz w:val="24"/>
                        </w:rPr>
                        <w:t xml:space="preserve">  </w:t>
                      </w:r>
                      <w:hyperlink r:id="rId26" w:history="1">
                        <w:r w:rsidR="00D2165C" w:rsidRPr="00EF0E65">
                          <w:rPr>
                            <w:color w:val="595959" w:themeColor="text1" w:themeTint="A6"/>
                            <w:sz w:val="24"/>
                            <w:u w:val="single"/>
                          </w:rPr>
                          <w:t>Global Job Posting</w:t>
                        </w:r>
                      </w:hyperlink>
                    </w:p>
                    <w:p w14:paraId="020DB8B1" w14:textId="157E9CF1" w:rsidR="00D2165C" w:rsidRPr="00527DE4" w:rsidRDefault="00D2165C" w:rsidP="00D2165C">
                      <w:pPr>
                        <w:tabs>
                          <w:tab w:val="left" w:pos="360"/>
                          <w:tab w:val="left" w:pos="540"/>
                        </w:tabs>
                        <w:rPr>
                          <w:color w:val="595959" w:themeColor="text1" w:themeTint="A6"/>
                          <w:sz w:val="24"/>
                        </w:rPr>
                      </w:pPr>
                      <w:r w:rsidRPr="00527DE4">
                        <w:rPr>
                          <w:b/>
                          <w:bCs/>
                          <w:color w:val="595959" w:themeColor="text1" w:themeTint="A6"/>
                          <w:sz w:val="24"/>
                        </w:rPr>
                        <w:t>#Project 8:</w:t>
                      </w:r>
                      <w:r w:rsidRPr="00527DE4">
                        <w:rPr>
                          <w:color w:val="595959" w:themeColor="text1" w:themeTint="A6"/>
                          <w:sz w:val="24"/>
                        </w:rPr>
                        <w:t xml:space="preserve">  </w:t>
                      </w:r>
                      <w:hyperlink r:id="rId27" w:history="1">
                        <w:r w:rsidRPr="00EF0E65">
                          <w:rPr>
                            <w:color w:val="595959" w:themeColor="text1" w:themeTint="A6"/>
                            <w:sz w:val="24"/>
                            <w:u w:val="single"/>
                          </w:rPr>
                          <w:t>Inventory System PPEI</w:t>
                        </w:r>
                      </w:hyperlink>
                    </w:p>
                    <w:p w14:paraId="00F2D296" w14:textId="1E00F6C1" w:rsidR="00D2165C" w:rsidRPr="00527DE4" w:rsidRDefault="00D2165C" w:rsidP="00D2165C">
                      <w:pPr>
                        <w:tabs>
                          <w:tab w:val="left" w:pos="360"/>
                          <w:tab w:val="left" w:pos="540"/>
                        </w:tabs>
                        <w:rPr>
                          <w:color w:val="595959" w:themeColor="text1" w:themeTint="A6"/>
                          <w:sz w:val="24"/>
                        </w:rPr>
                      </w:pPr>
                      <w:r w:rsidRPr="00527DE4">
                        <w:rPr>
                          <w:b/>
                          <w:bCs/>
                          <w:color w:val="595959" w:themeColor="text1" w:themeTint="A6"/>
                          <w:sz w:val="24"/>
                        </w:rPr>
                        <w:t>#Project 9:</w:t>
                      </w:r>
                      <w:r w:rsidRPr="00527DE4">
                        <w:rPr>
                          <w:color w:val="595959" w:themeColor="text1" w:themeTint="A6"/>
                          <w:sz w:val="24"/>
                        </w:rPr>
                        <w:t xml:space="preserve">  </w:t>
                      </w:r>
                      <w:hyperlink r:id="rId28" w:history="1">
                        <w:proofErr w:type="spellStart"/>
                        <w:r w:rsidRPr="00EF0E65">
                          <w:rPr>
                            <w:color w:val="595959" w:themeColor="text1" w:themeTint="A6"/>
                            <w:sz w:val="24"/>
                            <w:u w:val="single"/>
                          </w:rPr>
                          <w:t>Serba</w:t>
                        </w:r>
                        <w:proofErr w:type="spellEnd"/>
                        <w:r w:rsidRPr="00EF0E65">
                          <w:rPr>
                            <w:color w:val="595959" w:themeColor="text1" w:themeTint="A6"/>
                            <w:sz w:val="24"/>
                            <w:u w:val="single"/>
                          </w:rPr>
                          <w:t xml:space="preserve"> </w:t>
                        </w:r>
                        <w:proofErr w:type="spellStart"/>
                        <w:r w:rsidRPr="00EF0E65">
                          <w:rPr>
                            <w:color w:val="595959" w:themeColor="text1" w:themeTint="A6"/>
                            <w:sz w:val="24"/>
                            <w:u w:val="single"/>
                          </w:rPr>
                          <w:t>Dinamik</w:t>
                        </w:r>
                        <w:proofErr w:type="spellEnd"/>
                        <w:r w:rsidRPr="00EF0E65">
                          <w:rPr>
                            <w:color w:val="595959" w:themeColor="text1" w:themeTint="A6"/>
                            <w:sz w:val="24"/>
                            <w:u w:val="single"/>
                          </w:rPr>
                          <w:t xml:space="preserve"> Website</w:t>
                        </w:r>
                      </w:hyperlink>
                    </w:p>
                    <w:p w14:paraId="202BB149" w14:textId="3688D543" w:rsidR="00D2165C" w:rsidRPr="00527DE4" w:rsidRDefault="00D2165C" w:rsidP="00D2165C">
                      <w:pPr>
                        <w:tabs>
                          <w:tab w:val="left" w:pos="360"/>
                          <w:tab w:val="left" w:pos="540"/>
                        </w:tabs>
                        <w:rPr>
                          <w:color w:val="595959" w:themeColor="text1" w:themeTint="A6"/>
                          <w:sz w:val="24"/>
                        </w:rPr>
                      </w:pPr>
                      <w:r w:rsidRPr="00527DE4">
                        <w:rPr>
                          <w:b/>
                          <w:bCs/>
                          <w:color w:val="595959" w:themeColor="text1" w:themeTint="A6"/>
                          <w:sz w:val="24"/>
                        </w:rPr>
                        <w:t>#Project 10:</w:t>
                      </w:r>
                      <w:r w:rsidRPr="00527DE4">
                        <w:rPr>
                          <w:color w:val="595959" w:themeColor="text1" w:themeTint="A6"/>
                          <w:sz w:val="24"/>
                        </w:rPr>
                        <w:t xml:space="preserve">  </w:t>
                      </w:r>
                      <w:hyperlink r:id="rId29" w:history="1">
                        <w:r w:rsidR="00127259" w:rsidRPr="00EF0E65">
                          <w:rPr>
                            <w:color w:val="595959" w:themeColor="text1" w:themeTint="A6"/>
                            <w:sz w:val="24"/>
                            <w:u w:val="single"/>
                          </w:rPr>
                          <w:t>Risk Based Inspection (RBI)</w:t>
                        </w:r>
                      </w:hyperlink>
                    </w:p>
                    <w:p w14:paraId="3BF6AA5F" w14:textId="77777777" w:rsidR="00D2165C" w:rsidRDefault="00D2165C" w:rsidP="00D2165C">
                      <w:pPr>
                        <w:tabs>
                          <w:tab w:val="left" w:pos="360"/>
                          <w:tab w:val="left" w:pos="540"/>
                        </w:tabs>
                        <w:rPr>
                          <w:rFonts w:cstheme="minorHAnsi"/>
                          <w:b/>
                          <w:bCs/>
                        </w:rPr>
                      </w:pPr>
                    </w:p>
                    <w:p w14:paraId="603303F5" w14:textId="77777777" w:rsidR="00D2165C" w:rsidRPr="00714A2D" w:rsidRDefault="00D2165C" w:rsidP="00D2165C">
                      <w:pPr>
                        <w:tabs>
                          <w:tab w:val="left" w:pos="360"/>
                          <w:tab w:val="left" w:pos="540"/>
                        </w:tabs>
                        <w:rPr>
                          <w:rFonts w:cstheme="minorHAnsi"/>
                          <w:b/>
                          <w:bCs/>
                        </w:rPr>
                      </w:pPr>
                    </w:p>
                    <w:p w14:paraId="0302FA33" w14:textId="77777777" w:rsidR="00714A2D" w:rsidRDefault="00714A2D" w:rsidP="00714A2D">
                      <w:pPr>
                        <w:tabs>
                          <w:tab w:val="left" w:pos="360"/>
                          <w:tab w:val="left" w:pos="540"/>
                        </w:tabs>
                        <w:rPr>
                          <w:rFonts w:cstheme="minorHAnsi"/>
                          <w:b/>
                          <w:bCs/>
                        </w:rPr>
                      </w:pPr>
                    </w:p>
                    <w:p w14:paraId="72D8E4F2" w14:textId="77777777" w:rsidR="00714A2D" w:rsidRPr="00714A2D" w:rsidRDefault="00714A2D" w:rsidP="00714A2D">
                      <w:pPr>
                        <w:tabs>
                          <w:tab w:val="left" w:pos="360"/>
                          <w:tab w:val="left" w:pos="540"/>
                        </w:tabs>
                        <w:rPr>
                          <w:rFonts w:cstheme="minorHAnsi"/>
                          <w:b/>
                          <w:bCs/>
                        </w:rPr>
                      </w:pPr>
                    </w:p>
                    <w:p w14:paraId="7AF35942" w14:textId="77777777" w:rsidR="00714A2D" w:rsidRPr="00714A2D" w:rsidRDefault="00714A2D" w:rsidP="00714A2D">
                      <w:pPr>
                        <w:tabs>
                          <w:tab w:val="left" w:pos="360"/>
                          <w:tab w:val="left" w:pos="540"/>
                        </w:tabs>
                        <w:rPr>
                          <w:rFonts w:cstheme="minorHAnsi"/>
                          <w:b/>
                          <w:bCs/>
                        </w:rPr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5376B4" w:rsidRPr="00444F90">
        <w:rPr>
          <w:vertAlign w:val="subscript"/>
        </w:rPr>
        <mc:AlternateContent>
          <mc:Choice Requires="wps">
            <w:drawing>
              <wp:anchor distT="45720" distB="45720" distL="114300" distR="114300" simplePos="0" relativeHeight="251702272" behindDoc="0" locked="1" layoutInCell="1" allowOverlap="1" wp14:anchorId="5DF61AB3" wp14:editId="456B3498">
                <wp:simplePos x="0" y="0"/>
                <wp:positionH relativeFrom="page">
                  <wp:posOffset>274320</wp:posOffset>
                </wp:positionH>
                <wp:positionV relativeFrom="page">
                  <wp:posOffset>2212975</wp:posOffset>
                </wp:positionV>
                <wp:extent cx="1645920" cy="1975104"/>
                <wp:effectExtent l="0" t="0" r="0" b="6350"/>
                <wp:wrapSquare wrapText="bothSides"/>
                <wp:docPr id="29" name="Text Box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5920" cy="197510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3F8021" w14:textId="77777777" w:rsidR="005376B4" w:rsidRPr="005376B4" w:rsidRDefault="005376B4" w:rsidP="005376B4">
                            <w:pPr>
                              <w:pStyle w:val="Heading1White"/>
                            </w:pPr>
                            <w:r w:rsidRPr="005376B4">
                              <w:t>EDUCATION</w:t>
                            </w:r>
                          </w:p>
                          <w:p w14:paraId="1E0CAA9D" w14:textId="6F924306" w:rsidR="005376B4" w:rsidRPr="005376B4" w:rsidRDefault="005D7975" w:rsidP="00BB3F1C">
                            <w:pPr>
                              <w:pStyle w:val="Normalwhite"/>
                              <w:jc w:val="left"/>
                            </w:pPr>
                            <w:r w:rsidRPr="00BB3F1C">
                              <w:t>M.Sc. (</w:t>
                            </w:r>
                            <w:r w:rsidR="00BB3F1C" w:rsidRPr="00BB3F1C">
                              <w:t>CS)</w:t>
                            </w:r>
                            <w:r w:rsidR="00BB3F1C">
                              <w:t xml:space="preserve"> </w:t>
                            </w:r>
                            <w:r w:rsidR="00BB3F1C" w:rsidRPr="00BB3F1C">
                              <w:t>(2004-2006) Alagappa University, Karaikudi.</w:t>
                            </w:r>
                          </w:p>
                          <w:p w14:paraId="66F9FDA2" w14:textId="77777777" w:rsidR="005376B4" w:rsidRPr="005376B4" w:rsidRDefault="005376B4" w:rsidP="00EA2D5E">
                            <w:pPr>
                              <w:pStyle w:val="Normalwhite"/>
                            </w:pPr>
                          </w:p>
                          <w:p w14:paraId="4450C92F" w14:textId="191F8FCC" w:rsidR="005376B4" w:rsidRPr="005376B4" w:rsidRDefault="005D7975" w:rsidP="00BB3F1C">
                            <w:pPr>
                              <w:pStyle w:val="Normalwhite"/>
                              <w:jc w:val="left"/>
                            </w:pPr>
                            <w:r w:rsidRPr="00BB3F1C">
                              <w:t>B.Sc. (</w:t>
                            </w:r>
                            <w:r w:rsidR="00BB3F1C" w:rsidRPr="00BB3F1C">
                              <w:t>CS) (2001-2004) SSA College, Devakottai</w:t>
                            </w:r>
                          </w:p>
                          <w:p w14:paraId="6A42D9E0" w14:textId="77777777" w:rsidR="005376B4" w:rsidRPr="005376B4" w:rsidRDefault="005376B4" w:rsidP="00EA2D5E">
                            <w:pPr>
                              <w:pStyle w:val="Normalwhite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F61AB3" id="Text Box 29" o:spid="_x0000_s1028" type="#_x0000_t202" style="position:absolute;left:0;text-align:left;margin-left:21.6pt;margin-top:174.25pt;width:129.6pt;height:155.5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" filled="f" stroked="f">
                <v:textbox>
                  <w:txbxContent>
                    <w:p w14:paraId="623F8021" w14:textId="77777777" w:rsidR="005376B4" w:rsidRPr="005376B4" w:rsidRDefault="005376B4" w:rsidP="005376B4">
                      <w:pPr>
                        <w:pStyle w:val="Heading1White"/>
                      </w:pPr>
                      <w:r w:rsidRPr="005376B4">
                        <w:t>EDUCATION</w:t>
                      </w:r>
                    </w:p>
                    <w:p w14:paraId="1E0CAA9D" w14:textId="6F924306" w:rsidR="005376B4" w:rsidRPr="005376B4" w:rsidRDefault="005D7975" w:rsidP="00BB3F1C">
                      <w:pPr>
                        <w:pStyle w:val="Normalwhite"/>
                        <w:jc w:val="left"/>
                      </w:pPr>
                      <w:r w:rsidRPr="00BB3F1C">
                        <w:t>M.Sc. (</w:t>
                      </w:r>
                      <w:r w:rsidR="00BB3F1C" w:rsidRPr="00BB3F1C">
                        <w:t>CS)</w:t>
                      </w:r>
                      <w:r w:rsidR="00BB3F1C">
                        <w:t xml:space="preserve"> </w:t>
                      </w:r>
                      <w:r w:rsidR="00BB3F1C" w:rsidRPr="00BB3F1C">
                        <w:t>(2004-2006) Alagappa University, Karaikudi.</w:t>
                      </w:r>
                    </w:p>
                    <w:p w14:paraId="66F9FDA2" w14:textId="77777777" w:rsidR="005376B4" w:rsidRPr="005376B4" w:rsidRDefault="005376B4" w:rsidP="00EA2D5E">
                      <w:pPr>
                        <w:pStyle w:val="Normalwhite"/>
                      </w:pPr>
                    </w:p>
                    <w:p w14:paraId="4450C92F" w14:textId="191F8FCC" w:rsidR="005376B4" w:rsidRPr="005376B4" w:rsidRDefault="005D7975" w:rsidP="00BB3F1C">
                      <w:pPr>
                        <w:pStyle w:val="Normalwhite"/>
                        <w:jc w:val="left"/>
                      </w:pPr>
                      <w:r w:rsidRPr="00BB3F1C">
                        <w:t>B.Sc. (</w:t>
                      </w:r>
                      <w:r w:rsidR="00BB3F1C" w:rsidRPr="00BB3F1C">
                        <w:t>CS) (2001-2004) SSA College, Devakottai</w:t>
                      </w:r>
                    </w:p>
                    <w:p w14:paraId="6A42D9E0" w14:textId="77777777" w:rsidR="005376B4" w:rsidRPr="005376B4" w:rsidRDefault="005376B4" w:rsidP="00EA2D5E">
                      <w:pPr>
                        <w:pStyle w:val="Normalwhite"/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5376B4" w:rsidRPr="00444F90">
        <w:rPr>
          <w:vertAlign w:val="subscript"/>
        </w:rPr>
        <mc:AlternateContent>
          <mc:Choice Requires="wps">
            <w:drawing>
              <wp:anchor distT="45720" distB="45720" distL="114300" distR="114300" simplePos="0" relativeHeight="251703296" behindDoc="0" locked="1" layoutInCell="1" allowOverlap="1" wp14:anchorId="3CCD96D1" wp14:editId="008E7576">
                <wp:simplePos x="0" y="0"/>
                <wp:positionH relativeFrom="page">
                  <wp:posOffset>276225</wp:posOffset>
                </wp:positionH>
                <wp:positionV relativeFrom="page">
                  <wp:posOffset>4105275</wp:posOffset>
                </wp:positionV>
                <wp:extent cx="1645920" cy="2647950"/>
                <wp:effectExtent l="0" t="0" r="0" b="0"/>
                <wp:wrapSquare wrapText="bothSides"/>
                <wp:docPr id="31" name="Text 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45920" cy="2647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C97300" w14:textId="77777777" w:rsidR="005376B4" w:rsidRPr="005376B4" w:rsidRDefault="00EA2D5E" w:rsidP="00EA2D5E">
                            <w:pPr>
                              <w:pStyle w:val="Heading1White"/>
                            </w:pPr>
                            <w:r w:rsidRPr="005376B4">
                              <w:t>Technical Skills</w:t>
                            </w:r>
                          </w:p>
                          <w:p w14:paraId="0951C57F" w14:textId="473C5AD6" w:rsidR="00127259" w:rsidRDefault="00127259" w:rsidP="00BB3F1C">
                            <w:pPr>
                              <w:pStyle w:val="List"/>
                              <w:jc w:val="left"/>
                            </w:pPr>
                            <w:r>
                              <w:t>PHP 8.2</w:t>
                            </w:r>
                          </w:p>
                          <w:p w14:paraId="324D91C8" w14:textId="37BA8374" w:rsidR="005376B4" w:rsidRDefault="00BB3F1C" w:rsidP="00BB3F1C">
                            <w:pPr>
                              <w:pStyle w:val="List"/>
                              <w:jc w:val="left"/>
                            </w:pPr>
                            <w:r>
                              <w:t>ASP.NET MVC</w:t>
                            </w:r>
                          </w:p>
                          <w:p w14:paraId="14C7814C" w14:textId="3D906900" w:rsidR="00BB3F1C" w:rsidRPr="00EA2D5E" w:rsidRDefault="00BB3F1C" w:rsidP="00BB3F1C">
                            <w:pPr>
                              <w:pStyle w:val="List"/>
                              <w:jc w:val="left"/>
                            </w:pPr>
                            <w:r>
                              <w:t>Razor Page</w:t>
                            </w:r>
                          </w:p>
                          <w:p w14:paraId="63A30888" w14:textId="77777777" w:rsidR="00BB3F1C" w:rsidRPr="00EA2D5E" w:rsidRDefault="00BB3F1C" w:rsidP="00BB3F1C">
                            <w:pPr>
                              <w:pStyle w:val="List"/>
                              <w:jc w:val="left"/>
                            </w:pPr>
                            <w:r>
                              <w:t>C#.NET, VB.NET</w:t>
                            </w:r>
                          </w:p>
                          <w:p w14:paraId="64DE63C5" w14:textId="1FADCA08" w:rsidR="005376B4" w:rsidRPr="00EA2D5E" w:rsidRDefault="00BB3F1C" w:rsidP="00BB3F1C">
                            <w:pPr>
                              <w:pStyle w:val="List"/>
                              <w:jc w:val="left"/>
                            </w:pPr>
                            <w:r w:rsidRPr="00BE36BD">
                              <w:rPr>
                                <w:rFonts w:cstheme="minorHAnsi"/>
                              </w:rPr>
                              <w:t>MS SQL Server 201</w:t>
                            </w:r>
                            <w:r>
                              <w:rPr>
                                <w:rFonts w:cstheme="minorHAnsi"/>
                              </w:rPr>
                              <w:t>9</w:t>
                            </w:r>
                          </w:p>
                          <w:p w14:paraId="5DD34BC9" w14:textId="1BC73F32" w:rsidR="00BB3F1C" w:rsidRPr="00BB3F1C" w:rsidRDefault="00BB3F1C" w:rsidP="00BB3F1C">
                            <w:pPr>
                              <w:pStyle w:val="List"/>
                              <w:jc w:val="left"/>
                            </w:pPr>
                            <w:r>
                              <w:rPr>
                                <w:rFonts w:cstheme="minorHAnsi"/>
                              </w:rPr>
                              <w:t>MySQL 8.0</w:t>
                            </w:r>
                          </w:p>
                          <w:p w14:paraId="6782060E" w14:textId="01D86F41" w:rsidR="005376B4" w:rsidRPr="00EA2D5E" w:rsidRDefault="00BB3F1C" w:rsidP="00BB3F1C">
                            <w:pPr>
                              <w:pStyle w:val="List"/>
                              <w:jc w:val="left"/>
                            </w:pPr>
                            <w:r>
                              <w:rPr>
                                <w:rFonts w:cstheme="minorHAnsi"/>
                              </w:rPr>
                              <w:t xml:space="preserve"> ADO.NET</w:t>
                            </w:r>
                          </w:p>
                          <w:p w14:paraId="022F37DB" w14:textId="72444329" w:rsidR="005376B4" w:rsidRDefault="00BB3F1C" w:rsidP="00BB3F1C">
                            <w:pPr>
                              <w:pStyle w:val="List"/>
                              <w:jc w:val="left"/>
                            </w:pPr>
                            <w:r>
                              <w:t>jQuery, J</w:t>
                            </w:r>
                            <w:r w:rsidR="00127259">
                              <w:t>s</w:t>
                            </w:r>
                            <w:r>
                              <w:t>cript</w:t>
                            </w:r>
                          </w:p>
                          <w:p w14:paraId="687E8E32" w14:textId="65A847BF" w:rsidR="005376B4" w:rsidRPr="00EA2D5E" w:rsidRDefault="005376B4" w:rsidP="00127259">
                            <w:pPr>
                              <w:pStyle w:val="List"/>
                              <w:numPr>
                                <w:ilvl w:val="0"/>
                                <w:numId w:val="0"/>
                              </w:num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D96D1" id="Text Box 31" o:spid="_x0000_s1029" type="#_x0000_t202" style="position:absolute;left:0;text-align:left;margin-left:21.75pt;margin-top:323.25pt;width:129.6pt;height:208.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" filled="f" stroked="f">
                <v:textbox>
                  <w:txbxContent>
                    <w:p w14:paraId="13C97300" w14:textId="77777777" w:rsidR="005376B4" w:rsidRPr="005376B4" w:rsidRDefault="00EA2D5E" w:rsidP="00EA2D5E">
                      <w:pPr>
                        <w:pStyle w:val="Heading1White"/>
                      </w:pPr>
                      <w:r w:rsidRPr="005376B4">
                        <w:t>Technical Skills</w:t>
                      </w:r>
                    </w:p>
                    <w:p w14:paraId="0951C57F" w14:textId="473C5AD6" w:rsidR="00127259" w:rsidRDefault="00127259" w:rsidP="00BB3F1C">
                      <w:pPr>
                        <w:pStyle w:val="List"/>
                        <w:jc w:val="left"/>
                      </w:pPr>
                      <w:r>
                        <w:t>PHP 8.2</w:t>
                      </w:r>
                    </w:p>
                    <w:p w14:paraId="324D91C8" w14:textId="37BA8374" w:rsidR="005376B4" w:rsidRDefault="00BB3F1C" w:rsidP="00BB3F1C">
                      <w:pPr>
                        <w:pStyle w:val="List"/>
                        <w:jc w:val="left"/>
                      </w:pPr>
                      <w:r>
                        <w:t>ASP.NET MVC</w:t>
                      </w:r>
                    </w:p>
                    <w:p w14:paraId="14C7814C" w14:textId="3D906900" w:rsidR="00BB3F1C" w:rsidRPr="00EA2D5E" w:rsidRDefault="00BB3F1C" w:rsidP="00BB3F1C">
                      <w:pPr>
                        <w:pStyle w:val="List"/>
                        <w:jc w:val="left"/>
                      </w:pPr>
                      <w:r>
                        <w:t>Razor Page</w:t>
                      </w:r>
                    </w:p>
                    <w:p w14:paraId="63A30888" w14:textId="77777777" w:rsidR="00BB3F1C" w:rsidRPr="00EA2D5E" w:rsidRDefault="00BB3F1C" w:rsidP="00BB3F1C">
                      <w:pPr>
                        <w:pStyle w:val="List"/>
                        <w:jc w:val="left"/>
                      </w:pPr>
                      <w:r>
                        <w:t>C#.NET, VB.NET</w:t>
                      </w:r>
                    </w:p>
                    <w:p w14:paraId="64DE63C5" w14:textId="1FADCA08" w:rsidR="005376B4" w:rsidRPr="00EA2D5E" w:rsidRDefault="00BB3F1C" w:rsidP="00BB3F1C">
                      <w:pPr>
                        <w:pStyle w:val="List"/>
                        <w:jc w:val="left"/>
                      </w:pPr>
                      <w:r w:rsidRPr="00BE36BD">
                        <w:rPr>
                          <w:rFonts w:cstheme="minorHAnsi"/>
                        </w:rPr>
                        <w:t>MS SQL Server 201</w:t>
                      </w:r>
                      <w:r>
                        <w:rPr>
                          <w:rFonts w:cstheme="minorHAnsi"/>
                        </w:rPr>
                        <w:t>9</w:t>
                      </w:r>
                    </w:p>
                    <w:p w14:paraId="5DD34BC9" w14:textId="1BC73F32" w:rsidR="00BB3F1C" w:rsidRPr="00BB3F1C" w:rsidRDefault="00BB3F1C" w:rsidP="00BB3F1C">
                      <w:pPr>
                        <w:pStyle w:val="List"/>
                        <w:jc w:val="left"/>
                      </w:pPr>
                      <w:r>
                        <w:rPr>
                          <w:rFonts w:cstheme="minorHAnsi"/>
                        </w:rPr>
                        <w:t>MySQL 8.0</w:t>
                      </w:r>
                    </w:p>
                    <w:p w14:paraId="6782060E" w14:textId="01D86F41" w:rsidR="005376B4" w:rsidRPr="00EA2D5E" w:rsidRDefault="00BB3F1C" w:rsidP="00BB3F1C">
                      <w:pPr>
                        <w:pStyle w:val="List"/>
                        <w:jc w:val="left"/>
                      </w:pPr>
                      <w:r>
                        <w:rPr>
                          <w:rFonts w:cstheme="minorHAnsi"/>
                        </w:rPr>
                        <w:t xml:space="preserve"> ADO.NET</w:t>
                      </w:r>
                    </w:p>
                    <w:p w14:paraId="022F37DB" w14:textId="72444329" w:rsidR="005376B4" w:rsidRDefault="00BB3F1C" w:rsidP="00BB3F1C">
                      <w:pPr>
                        <w:pStyle w:val="List"/>
                        <w:jc w:val="left"/>
                      </w:pPr>
                      <w:r>
                        <w:t>jQuery, J</w:t>
                      </w:r>
                      <w:r w:rsidR="00127259">
                        <w:t>s</w:t>
                      </w:r>
                      <w:r>
                        <w:t>cript</w:t>
                      </w:r>
                    </w:p>
                    <w:p w14:paraId="687E8E32" w14:textId="65A847BF" w:rsidR="005376B4" w:rsidRPr="00EA2D5E" w:rsidRDefault="005376B4" w:rsidP="00127259">
                      <w:pPr>
                        <w:pStyle w:val="List"/>
                        <w:numPr>
                          <w:ilvl w:val="0"/>
                          <w:numId w:val="0"/>
                        </w:numPr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5376B4" w:rsidRPr="001673A3">
        <w:rPr>
          <w:lang w:val="en-GB"/>
        </w:rPr>
        <mc:AlternateContent>
          <mc:Choice Requires="wps">
            <w:drawing>
              <wp:anchor distT="45720" distB="45720" distL="114300" distR="114300" simplePos="0" relativeHeight="251696128" behindDoc="0" locked="1" layoutInCell="1" allowOverlap="1" wp14:anchorId="28EE5B79" wp14:editId="6916C9A7">
                <wp:simplePos x="0" y="0"/>
                <wp:positionH relativeFrom="page">
                  <wp:posOffset>314325</wp:posOffset>
                </wp:positionH>
                <wp:positionV relativeFrom="page">
                  <wp:posOffset>1704975</wp:posOffset>
                </wp:positionV>
                <wp:extent cx="1543050" cy="401955"/>
                <wp:effectExtent l="0" t="0" r="0" b="0"/>
                <wp:wrapSquare wrapText="bothSides"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050" cy="401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0E4AF5" w14:textId="031EEBC6" w:rsidR="005376B4" w:rsidRPr="00BB3F1C" w:rsidRDefault="00AC3AA1" w:rsidP="005376B4">
                            <w:pPr>
                              <w:pStyle w:val="Contactinfo"/>
                              <w:rPr>
                                <w:lang w:val="en-IN"/>
                              </w:rPr>
                            </w:pPr>
                            <w:r>
                              <w:rPr>
                                <w:noProof/>
                                <w:lang w:val="en-IN"/>
                              </w:rPr>
                              <w:drawing>
                                <wp:inline distT="0" distB="0" distL="0" distR="0" wp14:anchorId="74847E8E" wp14:editId="6D3AF279">
                                  <wp:extent cx="139700" cy="139700"/>
                                  <wp:effectExtent l="0" t="0" r="0" b="0"/>
                                  <wp:docPr id="2" name="Graphic 2" descr="Smart Phone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Graphic 2" descr="Smart Phone with solid fill"/>
                                          <pic:cNvPicPr/>
                                        </pic:nvPicPr>
                                        <pic:blipFill>
                                          <a:blip r:embed="rId30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31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9700" cy="1397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lang w:val="en-IN"/>
                              </w:rPr>
                              <w:t xml:space="preserve"> </w:t>
                            </w:r>
                            <w:r w:rsidR="00BB3F1C" w:rsidRPr="004371CA">
                              <w:rPr>
                                <w:b/>
                                <w:bCs/>
                                <w:lang w:val="en-IN"/>
                              </w:rPr>
                              <w:t>+91-7708561033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E5B79" id="Text Box 15" o:spid="_x0000_s1030" type="#_x0000_t202" style="position:absolute;left:0;text-align:left;margin-left:24.75pt;margin-top:134.25pt;width:121.5pt;height:31.65pt;z-index:25169612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" filled="f" stroked="f">
                <v:textbox>
                  <w:txbxContent>
                    <w:p w14:paraId="7B0E4AF5" w14:textId="031EEBC6" w:rsidR="005376B4" w:rsidRPr="00BB3F1C" w:rsidRDefault="00AC3AA1" w:rsidP="005376B4">
                      <w:pPr>
                        <w:pStyle w:val="Contactinfo"/>
                        <w:rPr>
                          <w:lang w:val="en-IN"/>
                        </w:rPr>
                      </w:pPr>
                      <w:r>
                        <w:rPr>
                          <w:noProof/>
                          <w:lang w:val="en-IN"/>
                        </w:rPr>
                        <w:drawing>
                          <wp:inline distT="0" distB="0" distL="0" distR="0" wp14:anchorId="74847E8E" wp14:editId="6D3AF279">
                            <wp:extent cx="139700" cy="139700"/>
                            <wp:effectExtent l="0" t="0" r="0" b="0"/>
                            <wp:docPr id="2" name="Graphic 2" descr="Smart Phone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Graphic 2" descr="Smart Phone with solid fill"/>
                                    <pic:cNvPicPr/>
                                  </pic:nvPicPr>
                                  <pic:blipFill>
                                    <a:blip r:embed="rId30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31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9700" cy="1397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lang w:val="en-IN"/>
                        </w:rPr>
                        <w:t xml:space="preserve"> </w:t>
                      </w:r>
                      <w:r w:rsidR="00BB3F1C" w:rsidRPr="004371CA">
                        <w:rPr>
                          <w:b/>
                          <w:bCs/>
                          <w:lang w:val="en-IN"/>
                        </w:rPr>
                        <w:t>+91-7708561033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5376B4" w:rsidRPr="001673A3">
        <w:rPr>
          <w:lang w:val="en-GB"/>
        </w:rPr>
        <mc:AlternateContent>
          <mc:Choice Requires="wps">
            <w:drawing>
              <wp:anchor distT="45720" distB="45720" distL="114300" distR="114300" simplePos="0" relativeHeight="251697152" behindDoc="0" locked="1" layoutInCell="1" allowOverlap="1" wp14:anchorId="0D489C37" wp14:editId="7EA69DF6">
                <wp:simplePos x="0" y="0"/>
                <wp:positionH relativeFrom="page">
                  <wp:posOffset>1843405</wp:posOffset>
                </wp:positionH>
                <wp:positionV relativeFrom="page">
                  <wp:posOffset>1581150</wp:posOffset>
                </wp:positionV>
                <wp:extent cx="2651760" cy="401955"/>
                <wp:effectExtent l="0" t="0" r="0" b="0"/>
                <wp:wrapSquare wrapText="bothSides"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1760" cy="4019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9B52D4" w14:textId="275BAD95" w:rsidR="005376B4" w:rsidRPr="00623B01" w:rsidRDefault="00AC3AA1" w:rsidP="005376B4">
                            <w:pPr>
                              <w:pStyle w:val="Contactinfo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22DECA6" wp14:editId="249C9DBA">
                                  <wp:extent cx="152400" cy="152400"/>
                                  <wp:effectExtent l="0" t="0" r="0" b="0"/>
                                  <wp:docPr id="3" name="Graphic 3" descr="Email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Graphic 3" descr="Email with solid fill"/>
                                          <pic:cNvPicPr/>
                                        </pic:nvPicPr>
                                        <pic:blipFill>
                                          <a:blip r:embed="rId32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33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2400" cy="15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r w:rsidR="00BB3F1C">
                              <w:t>nidhiarivu</w:t>
                            </w:r>
                            <w:r w:rsidR="005376B4" w:rsidRPr="00623B01">
                              <w:t>@</w:t>
                            </w:r>
                            <w:r w:rsidR="00BB3F1C">
                              <w:t>gmail</w:t>
                            </w:r>
                            <w:r w:rsidR="005376B4" w:rsidRPr="00623B01"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489C37" id="Text Box 5" o:spid="_x0000_s1031" type="#_x0000_t202" style="position:absolute;left:0;text-align:left;margin-left:145.15pt;margin-top:124.5pt;width:208.8pt;height:31.6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" filled="f" stroked="f">
                <v:textbox>
                  <w:txbxContent>
                    <w:p w14:paraId="3E9B52D4" w14:textId="275BAD95" w:rsidR="005376B4" w:rsidRPr="00623B01" w:rsidRDefault="00AC3AA1" w:rsidP="005376B4">
                      <w:pPr>
                        <w:pStyle w:val="Contactinfo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22DECA6" wp14:editId="249C9DBA">
                            <wp:extent cx="152400" cy="152400"/>
                            <wp:effectExtent l="0" t="0" r="0" b="0"/>
                            <wp:docPr id="3" name="Graphic 3" descr="Email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Graphic 3" descr="Email with solid fill"/>
                                    <pic:cNvPicPr/>
                                  </pic:nvPicPr>
                                  <pic:blipFill>
                                    <a:blip r:embed="rId32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33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2400" cy="152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  <w:r w:rsidR="00BB3F1C">
                        <w:t>nidhiarivu</w:t>
                      </w:r>
                      <w:r w:rsidR="005376B4" w:rsidRPr="00623B01">
                        <w:t>@</w:t>
                      </w:r>
                      <w:r w:rsidR="00BB3F1C">
                        <w:t>gmail</w:t>
                      </w:r>
                      <w:r w:rsidR="005376B4" w:rsidRPr="00623B01">
                        <w:t>.com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5376B4" w:rsidRPr="001673A3">
        <w:rPr>
          <w:lang w:val="en-GB"/>
        </w:rPr>
        <mc:AlternateContent>
          <mc:Choice Requires="wps">
            <w:drawing>
              <wp:anchor distT="45720" distB="45720" distL="114300" distR="114300" simplePos="0" relativeHeight="251698176" behindDoc="0" locked="1" layoutInCell="1" allowOverlap="1" wp14:anchorId="79D9ACBE" wp14:editId="605ADA29">
                <wp:simplePos x="0" y="0"/>
                <wp:positionH relativeFrom="page">
                  <wp:posOffset>3990975</wp:posOffset>
                </wp:positionH>
                <wp:positionV relativeFrom="page">
                  <wp:posOffset>1546860</wp:posOffset>
                </wp:positionV>
                <wp:extent cx="3638550" cy="455295"/>
                <wp:effectExtent l="0" t="0" r="0" b="1905"/>
                <wp:wrapSquare wrapText="bothSides"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8550" cy="4552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9C7383" w14:textId="29B60510" w:rsidR="005376B4" w:rsidRPr="00F11F94" w:rsidRDefault="00AC3AA1" w:rsidP="005376B4">
                            <w:pPr>
                              <w:pStyle w:val="Contactinfo"/>
                            </w:pPr>
                            <w:r w:rsidRPr="00F11F94">
                              <w:rPr>
                                <w:noProof/>
                              </w:rPr>
                              <w:drawing>
                                <wp:inline distT="0" distB="0" distL="0" distR="0" wp14:anchorId="6046DDCE" wp14:editId="705B0671">
                                  <wp:extent cx="171450" cy="171450"/>
                                  <wp:effectExtent l="0" t="0" r="0" b="0"/>
                                  <wp:docPr id="9" name="Graphic 9" descr="Earth Globe - Asia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" name="Graphic 9" descr="Earth Globe - Asia with solid fill"/>
                                          <pic:cNvPicPr/>
                                        </pic:nvPicPr>
                                        <pic:blipFill>
                                          <a:blip r:embed="rId3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3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1450" cy="1714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11F94">
                              <w:t xml:space="preserve"> </w:t>
                            </w:r>
                            <w:hyperlink r:id="rId36" w:history="1">
                              <w:r w:rsidRPr="00F11F94">
                                <w:rPr>
                                  <w:rStyle w:val="Hyperlink"/>
                                  <w:u w:val="none"/>
                                </w:rPr>
                                <w:t>https://arivunidhi-s.github.io/PersonalPortfolio/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9ACBE" id="Text Box 6" o:spid="_x0000_s1032" type="#_x0000_t202" style="position:absolute;left:0;text-align:left;margin-left:314.25pt;margin-top:121.8pt;width:286.5pt;height:35.85pt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" filled="f" stroked="f">
                <v:textbox>
                  <w:txbxContent>
                    <w:p w14:paraId="1A9C7383" w14:textId="29B60510" w:rsidR="005376B4" w:rsidRPr="00F11F94" w:rsidRDefault="00AC3AA1" w:rsidP="005376B4">
                      <w:pPr>
                        <w:pStyle w:val="Contactinfo"/>
                      </w:pPr>
                      <w:r w:rsidRPr="00F11F94">
                        <w:rPr>
                          <w:noProof/>
                        </w:rPr>
                        <w:drawing>
                          <wp:inline distT="0" distB="0" distL="0" distR="0" wp14:anchorId="6046DDCE" wp14:editId="705B0671">
                            <wp:extent cx="171450" cy="171450"/>
                            <wp:effectExtent l="0" t="0" r="0" b="0"/>
                            <wp:docPr id="9" name="Graphic 9" descr="Earth Globe - Asia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" name="Graphic 9" descr="Earth Globe - Asia with solid fill"/>
                                    <pic:cNvPicPr/>
                                  </pic:nvPicPr>
                                  <pic:blipFill>
                                    <a:blip r:embed="rId3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3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1450" cy="1714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11F94">
                        <w:t xml:space="preserve"> </w:t>
                      </w:r>
                      <w:hyperlink r:id="rId37" w:history="1">
                        <w:r w:rsidRPr="00F11F94">
                          <w:rPr>
                            <w:rStyle w:val="Hyperlink"/>
                            <w:u w:val="none"/>
                          </w:rPr>
                          <w:t>https://arivunidhi-s.github.io/PersonalPortfolio/</w:t>
                        </w:r>
                      </w:hyperlink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4116B2" w:rsidRPr="004116B2">
        <mc:AlternateContent>
          <mc:Choice Requires="wpg">
            <w:drawing>
              <wp:anchor distT="0" distB="0" distL="114300" distR="114300" simplePos="0" relativeHeight="251689984" behindDoc="1" locked="1" layoutInCell="1" allowOverlap="1" wp14:anchorId="54A487F4" wp14:editId="47008CC8">
                <wp:simplePos x="0" y="0"/>
                <wp:positionH relativeFrom="column">
                  <wp:posOffset>-457200</wp:posOffset>
                </wp:positionH>
                <wp:positionV relativeFrom="paragraph">
                  <wp:posOffset>-228600</wp:posOffset>
                </wp:positionV>
                <wp:extent cx="7772400" cy="10058400"/>
                <wp:effectExtent l="0" t="0" r="0" b="0"/>
                <wp:wrapNone/>
                <wp:docPr id="68379184" name="Group 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10058400"/>
                          <a:chOff x="0" y="0"/>
                          <a:chExt cx="7773581" cy="10058400"/>
                        </a:xfrm>
                      </wpg:grpSpPr>
                      <wps:wsp>
                        <wps:cNvPr id="873599800" name="Rectangle 873599800"/>
                        <wps:cNvSpPr/>
                        <wps:spPr>
                          <a:xfrm>
                            <a:off x="0" y="0"/>
                            <a:ext cx="2113005" cy="10058400"/>
                          </a:xfrm>
                          <a:prstGeom prst="rect">
                            <a:avLst/>
                          </a:prstGeom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6135376" name="Rectangle 1636135376"/>
                        <wps:cNvSpPr/>
                        <wps:spPr>
                          <a:xfrm>
                            <a:off x="7620" y="1546860"/>
                            <a:ext cx="7765961" cy="462915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2D5B458" id="Group 8" o:spid="_x0000_s1026" alt="&quot;&quot;" style="position:absolute;margin-left:-36pt;margin-top:-18pt;width:612pt;height:11in;z-index:-251626496;mso-width-relative:margin" coordsize="77735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">
                <v:rect id="Rectangle 873599800" o:spid="_x0000_s1027" style="position:absolute;width:21130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" fillcolor="#5a5a5a [2109]" stroked="f" strokeweight="1pt"/>
                <v:rect id="Rectangle 1636135376" o:spid="_x0000_s1028" style="position:absolute;left:76;top:15468;width:77659;height:46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" fillcolor="#d6dce5 [3205]" stroked="f" strokeweight="1pt"/>
                <w10:anchorlock/>
              </v:group>
            </w:pict>
          </mc:Fallback>
        </mc:AlternateContent>
      </w:r>
    </w:p>
    <w:p w14:paraId="7E5F6AC1" w14:textId="4589FB10" w:rsidR="004116B2" w:rsidRPr="003E3383" w:rsidRDefault="00AD52B9" w:rsidP="004116B2">
      <w:pPr>
        <w:pStyle w:val="Title"/>
      </w:pPr>
      <w:r>
        <w:t>Arivunidhi</w:t>
      </w:r>
    </w:p>
    <w:p w14:paraId="2D8F676C" w14:textId="212FB191" w:rsidR="004116B2" w:rsidRPr="003E3383" w:rsidRDefault="00464D4A" w:rsidP="00464D4A">
      <w:pPr>
        <w:pStyle w:val="Subtitle"/>
        <w:ind w:left="4320"/>
        <w:jc w:val="both"/>
      </w:pPr>
      <w:r>
        <w:t xml:space="preserve">    </w:t>
      </w:r>
      <w:r w:rsidR="005376B4" w:rsidRPr="003E3383">
        <w:t>S</w:t>
      </w:r>
      <w:r w:rsidR="00AD52B9">
        <w:t>enior Software Engineer</w:t>
      </w:r>
    </w:p>
    <w:p w14:paraId="717F7711" w14:textId="77777777" w:rsidR="008D77C4" w:rsidRDefault="008D77C4" w:rsidP="004116B2">
      <w:pPr>
        <w:rPr>
          <w14:glow w14:rad="228600">
            <w14:schemeClr w14:val="accent5">
              <w14:alpha w14:val="60000"/>
              <w14:satMod w14:val="175000"/>
            </w14:schemeClr>
          </w14:glow>
          <w14:props3d w14:extrusionH="0" w14:contourW="0" w14:prstMaterial="dkEdge"/>
        </w:rPr>
      </w:pPr>
    </w:p>
    <w:p w14:paraId="6D5576F8" w14:textId="77777777" w:rsidR="00464D4A" w:rsidRDefault="00464D4A" w:rsidP="004116B2">
      <w:pPr>
        <w:rPr>
          <w14:glow w14:rad="228600">
            <w14:schemeClr w14:val="accent5">
              <w14:alpha w14:val="60000"/>
              <w14:satMod w14:val="175000"/>
            </w14:schemeClr>
          </w14:glow>
          <w14:props3d w14:extrusionH="0" w14:contourW="0" w14:prstMaterial="dkEdge"/>
        </w:rPr>
      </w:pPr>
    </w:p>
    <w:p w14:paraId="67A5AA49" w14:textId="77777777" w:rsidR="00464D4A" w:rsidRDefault="00464D4A" w:rsidP="004116B2">
      <w:pPr>
        <w:rPr>
          <w14:glow w14:rad="228600">
            <w14:schemeClr w14:val="accent5">
              <w14:alpha w14:val="60000"/>
              <w14:satMod w14:val="175000"/>
            </w14:schemeClr>
          </w14:glow>
          <w14:props3d w14:extrusionH="0" w14:contourW="0" w14:prstMaterial="dkEdge"/>
        </w:rPr>
      </w:pPr>
    </w:p>
    <w:p w14:paraId="058DF1B5" w14:textId="77777777" w:rsidR="00464D4A" w:rsidRDefault="00464D4A" w:rsidP="004116B2">
      <w:pPr>
        <w:rPr>
          <w14:glow w14:rad="228600">
            <w14:schemeClr w14:val="accent5">
              <w14:alpha w14:val="60000"/>
              <w14:satMod w14:val="175000"/>
            </w14:schemeClr>
          </w14:glow>
          <w14:props3d w14:extrusionH="0" w14:contourW="0" w14:prstMaterial="dkEdge"/>
        </w:rPr>
      </w:pPr>
    </w:p>
    <w:p w14:paraId="55DD2486" w14:textId="77777777" w:rsidR="00464D4A" w:rsidRDefault="00464D4A" w:rsidP="004116B2">
      <w:pPr>
        <w:rPr>
          <w14:glow w14:rad="228600">
            <w14:schemeClr w14:val="accent5">
              <w14:alpha w14:val="60000"/>
              <w14:satMod w14:val="175000"/>
            </w14:schemeClr>
          </w14:glow>
          <w14:props3d w14:extrusionH="0" w14:contourW="0" w14:prstMaterial="dkEdge"/>
        </w:rPr>
      </w:pPr>
    </w:p>
    <w:p w14:paraId="6241C9C4" w14:textId="77777777" w:rsidR="00464D4A" w:rsidRDefault="00464D4A" w:rsidP="004116B2">
      <w:pPr>
        <w:rPr>
          <w14:glow w14:rad="228600">
            <w14:schemeClr w14:val="accent5">
              <w14:alpha w14:val="60000"/>
              <w14:satMod w14:val="175000"/>
            </w14:schemeClr>
          </w14:glow>
          <w14:props3d w14:extrusionH="0" w14:contourW="0" w14:prstMaterial="dkEdge"/>
        </w:rPr>
      </w:pPr>
    </w:p>
    <w:p w14:paraId="6C70F775" w14:textId="77777777" w:rsidR="00464D4A" w:rsidRDefault="00464D4A" w:rsidP="004116B2">
      <w:pPr>
        <w:rPr>
          <w14:glow w14:rad="228600">
            <w14:schemeClr w14:val="accent5">
              <w14:alpha w14:val="60000"/>
              <w14:satMod w14:val="175000"/>
            </w14:schemeClr>
          </w14:glow>
          <w14:props3d w14:extrusionH="0" w14:contourW="0" w14:prstMaterial="dkEdge"/>
        </w:rPr>
      </w:pPr>
    </w:p>
    <w:p w14:paraId="5085139F" w14:textId="77777777" w:rsidR="00464D4A" w:rsidRDefault="00464D4A" w:rsidP="004116B2">
      <w:pPr>
        <w:rPr>
          <w14:glow w14:rad="228600">
            <w14:schemeClr w14:val="accent5">
              <w14:alpha w14:val="60000"/>
              <w14:satMod w14:val="175000"/>
            </w14:schemeClr>
          </w14:glow>
          <w14:props3d w14:extrusionH="0" w14:contourW="0" w14:prstMaterial="dkEdge"/>
        </w:rPr>
      </w:pPr>
    </w:p>
    <w:p w14:paraId="10006E97" w14:textId="77777777" w:rsidR="00464D4A" w:rsidRDefault="00464D4A" w:rsidP="004116B2">
      <w:pPr>
        <w:rPr>
          <w14:glow w14:rad="228600">
            <w14:schemeClr w14:val="accent5">
              <w14:alpha w14:val="60000"/>
              <w14:satMod w14:val="175000"/>
            </w14:schemeClr>
          </w14:glow>
          <w14:props3d w14:extrusionH="0" w14:contourW="0" w14:prstMaterial="dkEdge"/>
        </w:rPr>
      </w:pPr>
    </w:p>
    <w:p w14:paraId="2E56613F" w14:textId="77777777" w:rsidR="00464D4A" w:rsidRPr="006D27C7" w:rsidRDefault="00464D4A" w:rsidP="004116B2">
      <w:pPr>
        <w:rPr>
          <w14:glow w14:rad="228600">
            <w14:schemeClr w14:val="accent5">
              <w14:alpha w14:val="60000"/>
              <w14:satMod w14:val="175000"/>
            </w14:schemeClr>
          </w14:glow>
          <w14:props3d w14:extrusionH="0" w14:contourW="0" w14:prstMaterial="dkEdge"/>
        </w:rPr>
      </w:pPr>
    </w:p>
    <w:sectPr w:rsidR="00464D4A" w:rsidRPr="006D27C7" w:rsidSect="004116B2">
      <w:pgSz w:w="12240" w:h="15840" w:code="1"/>
      <w:pgMar w:top="360" w:right="720" w:bottom="720" w:left="72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63B622" w14:textId="77777777" w:rsidR="001D6CB4" w:rsidRDefault="001D6CB4" w:rsidP="00AC3AA1">
      <w:r>
        <w:separator/>
      </w:r>
    </w:p>
  </w:endnote>
  <w:endnote w:type="continuationSeparator" w:id="0">
    <w:p w14:paraId="32C5271C" w14:textId="77777777" w:rsidR="001D6CB4" w:rsidRDefault="001D6CB4" w:rsidP="00AC3A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Rockwell"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51701" w14:textId="77777777" w:rsidR="001D6CB4" w:rsidRDefault="001D6CB4" w:rsidP="00AC3AA1">
      <w:r>
        <w:separator/>
      </w:r>
    </w:p>
  </w:footnote>
  <w:footnote w:type="continuationSeparator" w:id="0">
    <w:p w14:paraId="5A82E8E7" w14:textId="77777777" w:rsidR="001D6CB4" w:rsidRDefault="001D6CB4" w:rsidP="00AC3A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D58A99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FE664F"/>
    <w:multiLevelType w:val="hybridMultilevel"/>
    <w:tmpl w:val="376ED42E"/>
    <w:lvl w:ilvl="0" w:tplc="A9A6D602">
      <w:start w:val="1"/>
      <w:numFmt w:val="bullet"/>
      <w:pStyle w:val="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0752C"/>
    <w:multiLevelType w:val="hybridMultilevel"/>
    <w:tmpl w:val="F2ECE5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884B0D"/>
    <w:multiLevelType w:val="hybridMultilevel"/>
    <w:tmpl w:val="D234A6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4B679F"/>
    <w:multiLevelType w:val="hybridMultilevel"/>
    <w:tmpl w:val="3D9A990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F8F4AC1"/>
    <w:multiLevelType w:val="hybridMultilevel"/>
    <w:tmpl w:val="386AA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2F44A0"/>
    <w:multiLevelType w:val="hybridMultilevel"/>
    <w:tmpl w:val="D8C81B52"/>
    <w:lvl w:ilvl="0" w:tplc="FFFFFFFF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2E6EBA"/>
    <w:multiLevelType w:val="hybridMultilevel"/>
    <w:tmpl w:val="28D288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0854698">
    <w:abstractNumId w:val="4"/>
  </w:num>
  <w:num w:numId="2" w16cid:durableId="20208733">
    <w:abstractNumId w:val="5"/>
  </w:num>
  <w:num w:numId="3" w16cid:durableId="824207542">
    <w:abstractNumId w:val="2"/>
  </w:num>
  <w:num w:numId="4" w16cid:durableId="808011177">
    <w:abstractNumId w:val="7"/>
  </w:num>
  <w:num w:numId="5" w16cid:durableId="1226182368">
    <w:abstractNumId w:val="0"/>
  </w:num>
  <w:num w:numId="6" w16cid:durableId="2128501465">
    <w:abstractNumId w:val="1"/>
  </w:num>
  <w:num w:numId="7" w16cid:durableId="1108936512">
    <w:abstractNumId w:val="6"/>
  </w:num>
  <w:num w:numId="8" w16cid:durableId="875701784">
    <w:abstractNumId w:val="3"/>
  </w:num>
  <w:num w:numId="9" w16cid:durableId="21160483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2B9"/>
    <w:rsid w:val="00045BC2"/>
    <w:rsid w:val="000B7B03"/>
    <w:rsid w:val="0011705A"/>
    <w:rsid w:val="00127259"/>
    <w:rsid w:val="00154574"/>
    <w:rsid w:val="00155B86"/>
    <w:rsid w:val="0015637C"/>
    <w:rsid w:val="001673A3"/>
    <w:rsid w:val="00185B1B"/>
    <w:rsid w:val="001D6CB4"/>
    <w:rsid w:val="0020336D"/>
    <w:rsid w:val="00257458"/>
    <w:rsid w:val="0027013F"/>
    <w:rsid w:val="00270B11"/>
    <w:rsid w:val="00277ECC"/>
    <w:rsid w:val="00287E7D"/>
    <w:rsid w:val="002A3889"/>
    <w:rsid w:val="002C010E"/>
    <w:rsid w:val="002D7115"/>
    <w:rsid w:val="002D7D0E"/>
    <w:rsid w:val="003357E8"/>
    <w:rsid w:val="00350EEE"/>
    <w:rsid w:val="003A41AC"/>
    <w:rsid w:val="003A5A35"/>
    <w:rsid w:val="003E3383"/>
    <w:rsid w:val="004116B2"/>
    <w:rsid w:val="004371CA"/>
    <w:rsid w:val="00464D4A"/>
    <w:rsid w:val="00475B42"/>
    <w:rsid w:val="004904FA"/>
    <w:rsid w:val="00491526"/>
    <w:rsid w:val="00515A9F"/>
    <w:rsid w:val="00527DE4"/>
    <w:rsid w:val="005376B4"/>
    <w:rsid w:val="00575B96"/>
    <w:rsid w:val="005933EA"/>
    <w:rsid w:val="005D7975"/>
    <w:rsid w:val="005F2437"/>
    <w:rsid w:val="00637F90"/>
    <w:rsid w:val="00666862"/>
    <w:rsid w:val="00685CF3"/>
    <w:rsid w:val="006B29A0"/>
    <w:rsid w:val="006D27C7"/>
    <w:rsid w:val="006E39F7"/>
    <w:rsid w:val="00713C0C"/>
    <w:rsid w:val="00714A2D"/>
    <w:rsid w:val="00750898"/>
    <w:rsid w:val="007E4A10"/>
    <w:rsid w:val="00815945"/>
    <w:rsid w:val="008867E8"/>
    <w:rsid w:val="008A6762"/>
    <w:rsid w:val="008B3F28"/>
    <w:rsid w:val="008C57C3"/>
    <w:rsid w:val="008D77C4"/>
    <w:rsid w:val="009A4E23"/>
    <w:rsid w:val="009D2548"/>
    <w:rsid w:val="009E1FE6"/>
    <w:rsid w:val="00AA7F51"/>
    <w:rsid w:val="00AC3AA1"/>
    <w:rsid w:val="00AD52B9"/>
    <w:rsid w:val="00AE7369"/>
    <w:rsid w:val="00B16B76"/>
    <w:rsid w:val="00B22367"/>
    <w:rsid w:val="00B33A43"/>
    <w:rsid w:val="00B75CE6"/>
    <w:rsid w:val="00B770A8"/>
    <w:rsid w:val="00BA1551"/>
    <w:rsid w:val="00BB3F1C"/>
    <w:rsid w:val="00BC443B"/>
    <w:rsid w:val="00BF0F8D"/>
    <w:rsid w:val="00BF7770"/>
    <w:rsid w:val="00C23693"/>
    <w:rsid w:val="00C822AF"/>
    <w:rsid w:val="00CB709C"/>
    <w:rsid w:val="00CF55FF"/>
    <w:rsid w:val="00D02798"/>
    <w:rsid w:val="00D03F2E"/>
    <w:rsid w:val="00D2165C"/>
    <w:rsid w:val="00D605CB"/>
    <w:rsid w:val="00D920AB"/>
    <w:rsid w:val="00DF1D00"/>
    <w:rsid w:val="00E2140D"/>
    <w:rsid w:val="00E30B0D"/>
    <w:rsid w:val="00E724A0"/>
    <w:rsid w:val="00E96F86"/>
    <w:rsid w:val="00EA1B61"/>
    <w:rsid w:val="00EA2D5E"/>
    <w:rsid w:val="00EF0E65"/>
    <w:rsid w:val="00F11F94"/>
    <w:rsid w:val="00F32ECF"/>
    <w:rsid w:val="00F4414F"/>
    <w:rsid w:val="00F67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821D1"/>
  <w15:chartTrackingRefBased/>
  <w15:docId w15:val="{21EE5184-EEDF-4C2C-A08B-2F32987DF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D5E"/>
    <w:pPr>
      <w:spacing w:after="0" w:line="240" w:lineRule="auto"/>
      <w:jc w:val="both"/>
    </w:pPr>
    <w:rPr>
      <w:rFonts w:cs="Open Sans"/>
      <w:color w:val="595959"/>
      <w:position w:val="9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76B4"/>
    <w:pPr>
      <w:spacing w:after="240"/>
      <w:outlineLvl w:val="0"/>
    </w:pPr>
    <w:rPr>
      <w:b/>
      <w:caps/>
      <w:spacing w:val="20"/>
      <w:sz w:val="26"/>
    </w:rPr>
  </w:style>
  <w:style w:type="paragraph" w:styleId="Heading2">
    <w:name w:val="heading 2"/>
    <w:basedOn w:val="Normal"/>
    <w:next w:val="Normal"/>
    <w:link w:val="Heading2Char"/>
    <w:uiPriority w:val="9"/>
    <w:qFormat/>
    <w:rsid w:val="00EA2D5E"/>
    <w:pPr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qFormat/>
    <w:rsid w:val="00EA2D5E"/>
    <w:pPr>
      <w:spacing w:after="80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443B"/>
    <w:pPr>
      <w:ind w:left="720"/>
      <w:contextualSpacing/>
    </w:pPr>
  </w:style>
  <w:style w:type="paragraph" w:customStyle="1" w:styleId="Graphicsanchor">
    <w:name w:val="Graphics anchor"/>
    <w:basedOn w:val="Normal"/>
    <w:qFormat/>
    <w:rsid w:val="004116B2"/>
    <w:rPr>
      <w:noProof/>
      <w:color w:val="FFFFFF" w:themeColor="background1"/>
    </w:rPr>
  </w:style>
  <w:style w:type="paragraph" w:styleId="Title">
    <w:name w:val="Title"/>
    <w:basedOn w:val="Normal"/>
    <w:next w:val="Normal"/>
    <w:link w:val="TitleChar"/>
    <w:uiPriority w:val="10"/>
    <w:qFormat/>
    <w:rsid w:val="004116B2"/>
    <w:pPr>
      <w:spacing w:after="160"/>
      <w:ind w:left="3600"/>
      <w:jc w:val="center"/>
    </w:pPr>
    <w:rPr>
      <w:rFonts w:asciiTheme="majorHAnsi" w:hAnsiTheme="majorHAnsi" w:cstheme="minorHAnsi"/>
      <w:caps/>
      <w:position w:val="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116B2"/>
    <w:rPr>
      <w:rFonts w:asciiTheme="majorHAnsi" w:hAnsiTheme="majorHAnsi" w:cstheme="minorHAnsi"/>
      <w:caps/>
      <w:color w:val="595959"/>
      <w:sz w:val="72"/>
      <w:szCs w:val="7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6B2"/>
    <w:pPr>
      <w:spacing w:after="160"/>
      <w:ind w:left="3600"/>
      <w:jc w:val="center"/>
    </w:pPr>
    <w:rPr>
      <w:caps/>
      <w:spacing w:val="40"/>
      <w:position w:val="0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4116B2"/>
    <w:rPr>
      <w:rFonts w:cs="Open Sans"/>
      <w:caps/>
      <w:color w:val="595959"/>
      <w:spacing w:val="40"/>
      <w:sz w:val="32"/>
      <w:szCs w:val="32"/>
      <w:lang w:val="en-GB"/>
    </w:rPr>
  </w:style>
  <w:style w:type="paragraph" w:customStyle="1" w:styleId="Contactinfo">
    <w:name w:val="Contact info"/>
    <w:basedOn w:val="Normal"/>
    <w:qFormat/>
    <w:rsid w:val="005376B4"/>
    <w:pPr>
      <w:spacing w:line="216" w:lineRule="auto"/>
      <w:jc w:val="center"/>
    </w:pPr>
    <w:rPr>
      <w:color w:val="595959" w:themeColor="text1" w:themeTint="A6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376B4"/>
    <w:rPr>
      <w:rFonts w:cs="Open Sans"/>
      <w:b/>
      <w:caps/>
      <w:color w:val="595959"/>
      <w:spacing w:val="20"/>
      <w:position w:val="9"/>
      <w:sz w:val="2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A2D5E"/>
    <w:rPr>
      <w:rFonts w:cs="Open Sans"/>
      <w:b/>
      <w:bCs/>
      <w:color w:val="595959"/>
      <w:position w:val="9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5376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76B4"/>
    <w:rPr>
      <w:color w:val="605E5C"/>
      <w:shd w:val="clear" w:color="auto" w:fill="E1DFDD"/>
    </w:rPr>
  </w:style>
  <w:style w:type="paragraph" w:customStyle="1" w:styleId="Heading1White">
    <w:name w:val="Heading 1 White"/>
    <w:basedOn w:val="Heading1"/>
    <w:qFormat/>
    <w:rsid w:val="005376B4"/>
    <w:pPr>
      <w:pBdr>
        <w:bottom w:val="single" w:sz="12" w:space="12" w:color="FFFFFF" w:themeColor="background1"/>
      </w:pBdr>
    </w:pPr>
    <w:rPr>
      <w:color w:val="FFFFFF" w:themeColor="background1"/>
    </w:rPr>
  </w:style>
  <w:style w:type="character" w:customStyle="1" w:styleId="Heading3Char">
    <w:name w:val="Heading 3 Char"/>
    <w:basedOn w:val="DefaultParagraphFont"/>
    <w:link w:val="Heading3"/>
    <w:uiPriority w:val="9"/>
    <w:rsid w:val="00EA2D5E"/>
    <w:rPr>
      <w:rFonts w:cs="Open Sans"/>
      <w:color w:val="595959"/>
      <w:position w:val="9"/>
      <w:lang w:val="en-US"/>
    </w:rPr>
  </w:style>
  <w:style w:type="paragraph" w:styleId="ListBullet">
    <w:name w:val="List Bullet"/>
    <w:basedOn w:val="Normal"/>
    <w:uiPriority w:val="99"/>
    <w:rsid w:val="00EA2D5E"/>
    <w:pPr>
      <w:numPr>
        <w:numId w:val="5"/>
      </w:numPr>
      <w:contextualSpacing/>
    </w:pPr>
  </w:style>
  <w:style w:type="paragraph" w:customStyle="1" w:styleId="Normalwhite">
    <w:name w:val="Normal white"/>
    <w:basedOn w:val="Normal"/>
    <w:qFormat/>
    <w:rsid w:val="00EA2D5E"/>
    <w:rPr>
      <w:color w:val="FFFFFF" w:themeColor="background1"/>
      <w:position w:val="0"/>
    </w:rPr>
  </w:style>
  <w:style w:type="paragraph" w:styleId="List">
    <w:name w:val="List"/>
    <w:basedOn w:val="Normalwhite"/>
    <w:uiPriority w:val="99"/>
    <w:rsid w:val="00EA2D5E"/>
    <w:pPr>
      <w:numPr>
        <w:numId w:val="6"/>
      </w:numPr>
      <w:spacing w:after="80" w:line="300" w:lineRule="auto"/>
      <w:ind w:left="360"/>
      <w:contextualSpacing/>
    </w:pPr>
  </w:style>
  <w:style w:type="paragraph" w:styleId="Header">
    <w:name w:val="header"/>
    <w:basedOn w:val="Normal"/>
    <w:link w:val="HeaderChar"/>
    <w:uiPriority w:val="99"/>
    <w:semiHidden/>
    <w:rsid w:val="00AC3A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C3AA1"/>
    <w:rPr>
      <w:rFonts w:cs="Open Sans"/>
      <w:color w:val="595959"/>
      <w:position w:val="9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AC3A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C3AA1"/>
    <w:rPr>
      <w:rFonts w:cs="Open Sans"/>
      <w:color w:val="595959"/>
      <w:position w:val="9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F11F9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rivunidhi-s.github.io/PersonalPortfolio/Products/ebb.html" TargetMode="External"/><Relationship Id="rId18" Type="http://schemas.openxmlformats.org/officeDocument/2006/relationships/hyperlink" Target="https://arivunidhi-s.github.io/PersonalPortfolio/Products/inventory.html" TargetMode="External"/><Relationship Id="rId26" Type="http://schemas.openxmlformats.org/officeDocument/2006/relationships/hyperlink" Target="https://arivunidhi-s.github.io/PersonalPortfolio/Products/JobPosting.html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arivunidhi-s.github.io/PersonalPortfolio/Products/GRM.html" TargetMode="External"/><Relationship Id="rId34" Type="http://schemas.openxmlformats.org/officeDocument/2006/relationships/image" Target="media/image6.png"/><Relationship Id="rId7" Type="http://schemas.openxmlformats.org/officeDocument/2006/relationships/settings" Target="settings.xml"/><Relationship Id="rId12" Type="http://schemas.openxmlformats.org/officeDocument/2006/relationships/hyperlink" Target="https://arivunidhi-s.github.io/PersonalPortfolio/Products/GRM.html" TargetMode="External"/><Relationship Id="rId17" Type="http://schemas.openxmlformats.org/officeDocument/2006/relationships/hyperlink" Target="https://arivunidhi-s.github.io/PersonalPortfolio/Products/JobPosting.html" TargetMode="External"/><Relationship Id="rId25" Type="http://schemas.openxmlformats.org/officeDocument/2006/relationships/hyperlink" Target="https://arivunidhi-s.github.io/PersonalPortfolio/Products/Clinic.html" TargetMode="External"/><Relationship Id="rId33" Type="http://schemas.openxmlformats.org/officeDocument/2006/relationships/image" Target="media/image5.sv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yperlink" Target="https://arivunidhi-s.github.io/PersonalPortfolio/Products/Clinic.html" TargetMode="External"/><Relationship Id="rId20" Type="http://schemas.openxmlformats.org/officeDocument/2006/relationships/hyperlink" Target="https://arivunidhi-s.github.io/PersonalPortfolio/Products/RBI.html" TargetMode="External"/><Relationship Id="rId29" Type="http://schemas.openxmlformats.org/officeDocument/2006/relationships/hyperlink" Target="https://arivunidhi-s.github.io/PersonalPortfolio/Products/RBI.html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arivunidhi-s.github.io/PersonalPortfolio/Products/billingapp.html" TargetMode="External"/><Relationship Id="rId32" Type="http://schemas.openxmlformats.org/officeDocument/2006/relationships/image" Target="media/image4.png"/><Relationship Id="rId37" Type="http://schemas.openxmlformats.org/officeDocument/2006/relationships/hyperlink" Target="https://arivunidhi-s.github.io/PersonalPortfolio/" TargetMode="External"/><Relationship Id="rId5" Type="http://schemas.openxmlformats.org/officeDocument/2006/relationships/numbering" Target="numbering.xml"/><Relationship Id="rId15" Type="http://schemas.openxmlformats.org/officeDocument/2006/relationships/hyperlink" Target="https://arivunidhi-s.github.io/PersonalPortfolio/Products/billingapp.html" TargetMode="External"/><Relationship Id="rId23" Type="http://schemas.openxmlformats.org/officeDocument/2006/relationships/hyperlink" Target="https://arivunidhi-s.github.io/PersonalPortfolio/Products/AMS.html" TargetMode="External"/><Relationship Id="rId28" Type="http://schemas.openxmlformats.org/officeDocument/2006/relationships/hyperlink" Target="https://arivunidhi-s.github.io/SerbaDinamik/" TargetMode="External"/><Relationship Id="rId36" Type="http://schemas.openxmlformats.org/officeDocument/2006/relationships/hyperlink" Target="https://arivunidhi-s.github.io/PersonalPortfolio/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arivunidhi-s.github.io/SerbaDinamik/" TargetMode="External"/><Relationship Id="rId31" Type="http://schemas.openxmlformats.org/officeDocument/2006/relationships/image" Target="media/image3.sv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arivunidhi-s.github.io/PersonalPortfolio/Products/AMS.html" TargetMode="External"/><Relationship Id="rId22" Type="http://schemas.openxmlformats.org/officeDocument/2006/relationships/hyperlink" Target="https://arivunidhi-s.github.io/PersonalPortfolio/Products/ebb.html" TargetMode="External"/><Relationship Id="rId27" Type="http://schemas.openxmlformats.org/officeDocument/2006/relationships/hyperlink" Target="https://arivunidhi-s.github.io/PersonalPortfolio/Products/inventory.html" TargetMode="External"/><Relationship Id="rId30" Type="http://schemas.openxmlformats.org/officeDocument/2006/relationships/image" Target="media/image2.png"/><Relationship Id="rId35" Type="http://schemas.openxmlformats.org/officeDocument/2006/relationships/image" Target="media/image7.sv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ivunithi\AppData\Roaming\Microsoft\Templates\Bold%20regional%20sales%20manager%20resume.dotx" TargetMode="External"/></Relationships>
</file>

<file path=word/theme/theme1.xml><?xml version="1.0" encoding="utf-8"?>
<a:theme xmlns:a="http://schemas.openxmlformats.org/drawingml/2006/main" name="Office Theme">
  <a:themeElements>
    <a:clrScheme name="4202037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595959"/>
      </a:accent1>
      <a:accent2>
        <a:srgbClr val="D6DCE5"/>
      </a:accent2>
      <a:accent3>
        <a:srgbClr val="CEC5B5"/>
      </a:accent3>
      <a:accent4>
        <a:srgbClr val="603F72"/>
      </a:accent4>
      <a:accent5>
        <a:srgbClr val="4E848A"/>
      </a:accent5>
      <a:accent6>
        <a:srgbClr val="A57F78"/>
      </a:accent6>
      <a:hlink>
        <a:srgbClr val="467886"/>
      </a:hlink>
      <a:folHlink>
        <a:srgbClr val="96607D"/>
      </a:folHlink>
    </a:clrScheme>
    <a:fontScheme name="Custom 7">
      <a:majorFont>
        <a:latin typeface="Rockwell"/>
        <a:ea typeface=""/>
        <a:cs typeface=""/>
      </a:majorFont>
      <a:minorFont>
        <a:latin typeface="Source Sans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4E1825-E6E3-4982-AFC5-61F15BFA70B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customXml/itemProps2.xml><?xml version="1.0" encoding="utf-8"?>
<ds:datastoreItem xmlns:ds="http://schemas.openxmlformats.org/officeDocument/2006/customXml" ds:itemID="{950F0F64-C410-4BA2-AAC1-465E8C8606D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E419F7F-748A-4633-A881-5486D1B6E3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EC462F3-80C7-49B2-8EBE-37145E717D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Bold regional sales manager resume.dotx</Template>
  <TotalTime>7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Arivunithi</dc:creator>
  <cp:keywords/>
  <dc:description/>
  <cp:lastModifiedBy>Arivunithi</cp:lastModifiedBy>
  <cp:revision>2</cp:revision>
  <cp:lastPrinted>2026-06-16T07:29:00Z</cp:lastPrinted>
  <dcterms:created xsi:type="dcterms:W3CDTF">2026-08-01T07:00:00Z</dcterms:created>
  <dcterms:modified xsi:type="dcterms:W3CDTF">2026-08-01T07:00:00Z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5357500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Base Target">
    <vt:lpwstr>_parent</vt:lpwstr>
  </property>
</Properties>
</file>